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C194F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3332859" wp14:editId="4C9FAFC5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31465" cy="691515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14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6968" w:rsidRDefault="000B38B2" w:rsidP="00370B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98EA5D" wp14:editId="0063B261">
                                  <wp:extent cx="2628900" cy="600075"/>
                                  <wp:effectExtent l="19050" t="0" r="0" b="0"/>
                                  <wp:docPr id="37" name="Picture 37" descr="cog logo difference t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og logo difference t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.5pt;margin-top:1.45pt;width:222.95pt;height:54.4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" filled="f" stroked="f">
                <v:textbox style="mso-fit-shape-to-text:t">
                  <w:txbxContent>
                    <w:p w:rsidR="00456968" w:rsidRDefault="000B38B2" w:rsidP="00370B9B">
                      <w:r>
                        <w:rPr>
                          <w:noProof/>
                        </w:rPr>
                        <w:drawing>
                          <wp:inline distT="0" distB="0" distL="0" distR="0" wp14:anchorId="3798EA5D" wp14:editId="0063B261">
                            <wp:extent cx="2628900" cy="600075"/>
                            <wp:effectExtent l="19050" t="0" r="0" b="0"/>
                            <wp:docPr id="37" name="Picture 37" descr="cog logo difference t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og logo difference t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4C3884" w:rsidRDefault="00AC194F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23AD95B" wp14:editId="16B1519A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39815"/>
                <wp:effectExtent l="3175" t="635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3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6968" w:rsidRDefault="000B38B2" w:rsidP="00370B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DC957" wp14:editId="3F11FAE1">
                                  <wp:extent cx="6029325" cy="6048375"/>
                                  <wp:effectExtent l="19050" t="0" r="9525" b="0"/>
                                  <wp:docPr id="38" name="Picture 38" descr="coverpage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overpage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9325" cy="60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-.5pt;margin-top:9.05pt;width:464.1pt;height:483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tl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" filled="f" stroked="f">
                <v:textbox style="mso-fit-shape-to-text:t">
                  <w:txbxContent>
                    <w:p w:rsidR="00456968" w:rsidRDefault="000B38B2" w:rsidP="00370B9B">
                      <w:r>
                        <w:rPr>
                          <w:noProof/>
                        </w:rPr>
                        <w:drawing>
                          <wp:inline distT="0" distB="0" distL="0" distR="0" wp14:anchorId="6DADC957" wp14:editId="3F11FAE1">
                            <wp:extent cx="6029325" cy="6048375"/>
                            <wp:effectExtent l="19050" t="0" r="9525" b="0"/>
                            <wp:docPr id="38" name="Picture 38" descr="coverpage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overpage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9325" cy="604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softHyphen/>
      </w: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  <w:bookmarkStart w:id="0" w:name="_Hlt533862522"/>
      <w:bookmarkEnd w:id="0"/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C194F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DE3009" wp14:editId="51E5A548">
                <wp:simplePos x="0" y="0"/>
                <wp:positionH relativeFrom="column">
                  <wp:posOffset>1185545</wp:posOffset>
                </wp:positionH>
                <wp:positionV relativeFrom="paragraph">
                  <wp:posOffset>97155</wp:posOffset>
                </wp:positionV>
                <wp:extent cx="83185" cy="874395"/>
                <wp:effectExtent l="4445" t="1905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85" cy="874395"/>
                        </a:xfrm>
                        <a:prstGeom prst="rect">
                          <a:avLst/>
                        </a:prstGeom>
                        <a:solidFill>
                          <a:srgbClr val="3E9A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93.35pt;margin-top:7.65pt;width:6.55pt;height: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" fillcolor="#3e9ac0" stroked="f"/>
            </w:pict>
          </mc:Fallback>
        </mc:AlternateContent>
      </w: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B14BFD" wp14:editId="23BD2764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6350" t="1905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6968" w:rsidRDefault="00456968" w:rsidP="00370B9B">
                            <w:pPr>
                              <w:pStyle w:val="TitleCover"/>
                            </w:pPr>
                            <w:r>
                              <w:t xml:space="preserve">Assignment Document: </w:t>
                            </w:r>
                          </w:p>
                          <w:p w:rsidR="00456968" w:rsidRPr="00487E48" w:rsidRDefault="00A51B96" w:rsidP="00370B9B">
                            <w:pPr>
                              <w:pStyle w:val="TitleCover"/>
                            </w:pPr>
                            <w:r>
                              <w:t>M</w:t>
                            </w:r>
                            <w:bookmarkStart w:id="1" w:name="_GoBack"/>
                            <w:bookmarkEnd w:id="1"/>
                            <w:r>
                              <w:t>ERGE</w:t>
                            </w:r>
                            <w:r w:rsidR="003B4B0B">
                              <w:t xml:space="preserve"> </w:t>
                            </w:r>
                            <w:proofErr w:type="spellStart"/>
                            <w:r w:rsidR="0000166C">
                              <w:t>Sql</w:t>
                            </w:r>
                            <w:proofErr w:type="spellEnd"/>
                            <w:r w:rsidR="0000166C">
                              <w:t xml:space="preserve"> Server </w:t>
                            </w:r>
                          </w:p>
                          <w:p w:rsidR="00456968" w:rsidRPr="006645F7" w:rsidRDefault="00456968" w:rsidP="00370B9B">
                            <w:pPr>
                              <w:pStyle w:val="Version"/>
                            </w:pPr>
                            <w:r w:rsidRPr="006645F7">
                              <w:t xml:space="preserve">Version: </w:t>
                            </w:r>
                            <w:r w:rsidR="00C74467">
                              <w:t>&lt;</w:t>
                            </w:r>
                            <w:r w:rsidR="0000166C">
                              <w:t xml:space="preserve"> </w:t>
                            </w:r>
                            <w:proofErr w:type="spellStart"/>
                            <w:r w:rsidR="0000166C">
                              <w:t>Sql</w:t>
                            </w:r>
                            <w:proofErr w:type="spellEnd"/>
                            <w:r w:rsidR="0000166C">
                              <w:t xml:space="preserve"> Server</w:t>
                            </w:r>
                            <w:r w:rsidR="00152F0D">
                              <w:t xml:space="preserve"> 2008</w:t>
                            </w:r>
                            <w:r>
                              <w:t>&gt;</w:t>
                            </w:r>
                            <w:r w:rsidRPr="006645F7">
                              <w:t>/</w:t>
                            </w:r>
                            <w:r>
                              <w:t>ASSIGNMENT</w:t>
                            </w:r>
                            <w:r w:rsidRPr="006645F7">
                              <w:t>/</w:t>
                            </w:r>
                            <w:proofErr w:type="spellStart"/>
                            <w:r>
                              <w:t>xxxx</w:t>
                            </w:r>
                            <w:proofErr w:type="spellEnd"/>
                            <w:r w:rsidRPr="006645F7">
                              <w:t>/</w:t>
                            </w:r>
                            <w:proofErr w:type="spellStart"/>
                            <w:r>
                              <w:t>x.x</w:t>
                            </w:r>
                            <w:proofErr w:type="spellEnd"/>
                          </w:p>
                          <w:p w:rsidR="00456968" w:rsidRPr="006645F7" w:rsidRDefault="00456968" w:rsidP="00370B9B">
                            <w:pPr>
                              <w:pStyle w:val="Version"/>
                            </w:pPr>
                            <w:r w:rsidRPr="006645F7">
                              <w:t xml:space="preserve">Date: </w:t>
                            </w:r>
                            <w:r w:rsidR="00C74467">
                              <w:t>03-08</w:t>
                            </w:r>
                            <w:r w:rsidR="0000166C">
                              <w:t>-2011</w:t>
                            </w: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8" style="position:absolute;left:0;text-align:left;margin-left:74pt;margin-top:9.15pt;width:376pt;height:9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IIaE12ZAgAAMw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:rsidR="00456968" w:rsidRDefault="00456968" w:rsidP="00370B9B">
                      <w:pPr>
                        <w:pStyle w:val="TitleCover"/>
                      </w:pPr>
                      <w:r>
                        <w:t xml:space="preserve">Assignment Document: </w:t>
                      </w:r>
                    </w:p>
                    <w:p w:rsidR="00456968" w:rsidRPr="00487E48" w:rsidRDefault="00A51B96" w:rsidP="00370B9B">
                      <w:pPr>
                        <w:pStyle w:val="TitleCover"/>
                      </w:pPr>
                      <w:r>
                        <w:t>M</w:t>
                      </w:r>
                      <w:bookmarkStart w:id="2" w:name="_GoBack"/>
                      <w:bookmarkEnd w:id="2"/>
                      <w:r>
                        <w:t>ERGE</w:t>
                      </w:r>
                      <w:r w:rsidR="003B4B0B">
                        <w:t xml:space="preserve"> </w:t>
                      </w:r>
                      <w:proofErr w:type="spellStart"/>
                      <w:r w:rsidR="0000166C">
                        <w:t>Sql</w:t>
                      </w:r>
                      <w:proofErr w:type="spellEnd"/>
                      <w:r w:rsidR="0000166C">
                        <w:t xml:space="preserve"> Server </w:t>
                      </w:r>
                    </w:p>
                    <w:p w:rsidR="00456968" w:rsidRPr="006645F7" w:rsidRDefault="00456968" w:rsidP="00370B9B">
                      <w:pPr>
                        <w:pStyle w:val="Version"/>
                      </w:pPr>
                      <w:r w:rsidRPr="006645F7">
                        <w:t xml:space="preserve">Version: </w:t>
                      </w:r>
                      <w:r w:rsidR="00C74467">
                        <w:t>&lt;</w:t>
                      </w:r>
                      <w:r w:rsidR="0000166C">
                        <w:t xml:space="preserve"> </w:t>
                      </w:r>
                      <w:proofErr w:type="spellStart"/>
                      <w:r w:rsidR="0000166C">
                        <w:t>Sql</w:t>
                      </w:r>
                      <w:proofErr w:type="spellEnd"/>
                      <w:r w:rsidR="0000166C">
                        <w:t xml:space="preserve"> Server</w:t>
                      </w:r>
                      <w:r w:rsidR="00152F0D">
                        <w:t xml:space="preserve"> 2008</w:t>
                      </w:r>
                      <w:r>
                        <w:t>&gt;</w:t>
                      </w:r>
                      <w:r w:rsidRPr="006645F7">
                        <w:t>/</w:t>
                      </w:r>
                      <w:r>
                        <w:t>ASSIGNMENT</w:t>
                      </w:r>
                      <w:r w:rsidRPr="006645F7">
                        <w:t>/</w:t>
                      </w:r>
                      <w:proofErr w:type="spellStart"/>
                      <w:r>
                        <w:t>xxxx</w:t>
                      </w:r>
                      <w:proofErr w:type="spellEnd"/>
                      <w:r w:rsidRPr="006645F7">
                        <w:t>/</w:t>
                      </w:r>
                      <w:proofErr w:type="spellStart"/>
                      <w:r>
                        <w:t>x.x</w:t>
                      </w:r>
                      <w:proofErr w:type="spellEnd"/>
                    </w:p>
                    <w:p w:rsidR="00456968" w:rsidRPr="006645F7" w:rsidRDefault="00456968" w:rsidP="00370B9B">
                      <w:pPr>
                        <w:pStyle w:val="Version"/>
                      </w:pPr>
                      <w:r w:rsidRPr="006645F7">
                        <w:t xml:space="preserve">Date: </w:t>
                      </w:r>
                      <w:r w:rsidR="00C74467">
                        <w:t>03-08</w:t>
                      </w:r>
                      <w:r w:rsidR="0000166C">
                        <w:t>-2011</w:t>
                      </w:r>
                    </w:p>
                  </w:txbxContent>
                </v:textbox>
              </v:roundrect>
            </w:pict>
          </mc:Fallback>
        </mc:AlternateContent>
      </w: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C194F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324E01" wp14:editId="43E75886">
                <wp:simplePos x="0" y="0"/>
                <wp:positionH relativeFrom="column">
                  <wp:posOffset>1395095</wp:posOffset>
                </wp:positionH>
                <wp:positionV relativeFrom="paragraph">
                  <wp:posOffset>165735</wp:posOffset>
                </wp:positionV>
                <wp:extent cx="76200" cy="640080"/>
                <wp:effectExtent l="4445" t="3810" r="0" b="381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40080"/>
                        </a:xfrm>
                        <a:prstGeom prst="rect">
                          <a:avLst/>
                        </a:prstGeom>
                        <a:solidFill>
                          <a:srgbClr val="41A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09.85pt;margin-top:13.05pt;width:6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" fillcolor="#41ad49" stroked="f"/>
            </w:pict>
          </mc:Fallback>
        </mc:AlternateContent>
      </w: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C194F" w:rsidP="00370B9B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68C8164" wp14:editId="174CC1DB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5740400" cy="1028700"/>
                <wp:effectExtent l="9525" t="12065" r="12700" b="6985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028700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noFill/>
                        <a:ln w="317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56968" w:rsidRPr="000B09FC" w:rsidRDefault="00456968" w:rsidP="00370B9B">
                            <w:pPr>
                              <w:pStyle w:val="Cog-body"/>
                            </w:pPr>
                            <w:r w:rsidRPr="000B09FC">
                              <w:t>Cognizant</w:t>
                            </w:r>
                          </w:p>
                          <w:p w:rsidR="00456968" w:rsidRPr="000B09FC" w:rsidRDefault="00456968" w:rsidP="00370B9B">
                            <w:pPr>
                              <w:pStyle w:val="Cog-body"/>
                            </w:pPr>
                            <w:r w:rsidRPr="000B09FC">
                              <w:t>500 Glen Pointe Center West</w:t>
                            </w:r>
                          </w:p>
                          <w:p w:rsidR="00456968" w:rsidRPr="000B09FC" w:rsidRDefault="00456968" w:rsidP="00370B9B">
                            <w:pPr>
                              <w:pStyle w:val="Cog-body"/>
                            </w:pPr>
                            <w:smartTag w:uri="urn:schemas-microsoft-com:office:smarttags" w:element="place">
                              <w:smartTag w:uri="urn:schemas-microsoft-com:office:smarttags" w:element="City">
                                <w:r w:rsidRPr="000B09FC">
                                  <w:t>Teaneck</w:t>
                                </w:r>
                              </w:smartTag>
                              <w:r w:rsidRPr="000B09FC">
                                <w:t xml:space="preserve">, </w:t>
                              </w:r>
                              <w:smartTag w:uri="urn:schemas-microsoft-com:office:smarttags" w:element="State">
                                <w:r w:rsidRPr="000B09FC">
                                  <w:t>NJ</w:t>
                                </w:r>
                              </w:smartTag>
                              <w:r w:rsidRPr="000B09FC">
                                <w:t xml:space="preserve"> </w:t>
                              </w:r>
                              <w:smartTag w:uri="urn:schemas-microsoft-com:office:smarttags" w:element="PostalCode">
                                <w:r w:rsidRPr="000B09FC">
                                  <w:t>07666</w:t>
                                </w:r>
                              </w:smartTag>
                            </w:smartTag>
                          </w:p>
                          <w:p w:rsidR="00456968" w:rsidRPr="000B09FC" w:rsidRDefault="00456968" w:rsidP="00370B9B">
                            <w:pPr>
                              <w:pStyle w:val="Cog-body"/>
                            </w:pPr>
                            <w:proofErr w:type="spellStart"/>
                            <w:r w:rsidRPr="000B09FC">
                              <w:rPr>
                                <w:rFonts w:cs="Times New Roman"/>
                              </w:rPr>
                              <w:t>Ph</w:t>
                            </w:r>
                            <w:proofErr w:type="spellEnd"/>
                            <w:r w:rsidRPr="000B09FC">
                              <w:rPr>
                                <w:rFonts w:cs="Times New Roman"/>
                              </w:rPr>
                              <w:t>: 201-801-0233</w:t>
                            </w:r>
                            <w:r w:rsidRPr="000B09FC">
                              <w:rPr>
                                <w:rFonts w:cs="Times New Roman"/>
                              </w:rPr>
                              <w:br/>
                            </w:r>
                            <w:hyperlink r:id="rId13" w:history="1">
                              <w:r w:rsidRPr="000B09FC">
                                <w:rPr>
                                  <w:rStyle w:val="Hyperlink"/>
                                  <w:rFonts w:ascii="Trebuchet MS" w:hAnsi="Trebuchet MS"/>
                                  <w:sz w:val="16"/>
                                  <w:szCs w:val="16"/>
                                </w:rPr>
                                <w:t>www.cognizant.com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9" style="position:absolute;left:0;text-align:left;margin-left:0;margin-top:9.2pt;width:452pt;height:8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" filled="f" strokecolor="#d8d8d8" strokeweight=".25pt">
                <v:textbox>
                  <w:txbxContent>
                    <w:p w:rsidR="00456968" w:rsidRPr="000B09FC" w:rsidRDefault="00456968" w:rsidP="00370B9B">
                      <w:pPr>
                        <w:pStyle w:val="Cog-body"/>
                      </w:pPr>
                      <w:r w:rsidRPr="000B09FC">
                        <w:t>Cognizant</w:t>
                      </w:r>
                    </w:p>
                    <w:p w:rsidR="00456968" w:rsidRPr="000B09FC" w:rsidRDefault="00456968" w:rsidP="00370B9B">
                      <w:pPr>
                        <w:pStyle w:val="Cog-body"/>
                      </w:pPr>
                      <w:r w:rsidRPr="000B09FC">
                        <w:t>500 Glen Pointe Center West</w:t>
                      </w:r>
                    </w:p>
                    <w:p w:rsidR="00456968" w:rsidRPr="000B09FC" w:rsidRDefault="00456968" w:rsidP="00370B9B">
                      <w:pPr>
                        <w:pStyle w:val="Cog-body"/>
                      </w:pPr>
                      <w:smartTag w:uri="urn:schemas-microsoft-com:office:smarttags" w:element="place">
                        <w:smartTag w:uri="urn:schemas-microsoft-com:office:smarttags" w:element="City">
                          <w:r w:rsidRPr="000B09FC">
                            <w:t>Teaneck</w:t>
                          </w:r>
                        </w:smartTag>
                        <w:r w:rsidRPr="000B09FC">
                          <w:t xml:space="preserve">, </w:t>
                        </w:r>
                        <w:smartTag w:uri="urn:schemas-microsoft-com:office:smarttags" w:element="State">
                          <w:r w:rsidRPr="000B09FC">
                            <w:t>NJ</w:t>
                          </w:r>
                        </w:smartTag>
                        <w:r w:rsidRPr="000B09FC">
                          <w:t xml:space="preserve"> </w:t>
                        </w:r>
                        <w:smartTag w:uri="urn:schemas-microsoft-com:office:smarttags" w:element="PostalCode">
                          <w:r w:rsidRPr="000B09FC">
                            <w:t>07666</w:t>
                          </w:r>
                        </w:smartTag>
                      </w:smartTag>
                    </w:p>
                    <w:p w:rsidR="00456968" w:rsidRPr="000B09FC" w:rsidRDefault="00456968" w:rsidP="00370B9B">
                      <w:pPr>
                        <w:pStyle w:val="Cog-body"/>
                      </w:pPr>
                      <w:r w:rsidRPr="000B09FC">
                        <w:rPr>
                          <w:rFonts w:cs="Times New Roman"/>
                        </w:rPr>
                        <w:t>Ph: 201-801-0233</w:t>
                      </w:r>
                      <w:r w:rsidRPr="000B09FC">
                        <w:rPr>
                          <w:rFonts w:cs="Times New Roman"/>
                        </w:rPr>
                        <w:br/>
                      </w:r>
                      <w:hyperlink r:id="rId14" w:history="1">
                        <w:r w:rsidRPr="000B09FC">
                          <w:rPr>
                            <w:rStyle w:val="Hyperlink"/>
                            <w:rFonts w:ascii="Trebuchet MS" w:hAnsi="Trebuchet MS"/>
                            <w:sz w:val="16"/>
                            <w:szCs w:val="16"/>
                          </w:rPr>
                          <w:t>www.cognizant.com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AA55E9" w:rsidRPr="004C3884" w:rsidRDefault="00AA55E9" w:rsidP="00370B9B">
      <w:pPr>
        <w:rPr>
          <w:rFonts w:asciiTheme="minorHAnsi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514ADE" w:rsidRPr="004C3884" w:rsidRDefault="00514ADE" w:rsidP="00370B9B">
      <w:pPr>
        <w:rPr>
          <w:rFonts w:asciiTheme="minorHAnsi" w:eastAsiaTheme="minorEastAsia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SET NOCOUNT ON;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pStyle w:val="ListParagraph"/>
        <w:numPr>
          <w:ilvl w:val="0"/>
          <w:numId w:val="38"/>
        </w:numPr>
        <w:spacing w:after="200" w:line="276" w:lineRule="auto"/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Create Target Table</w:t>
      </w:r>
    </w:p>
    <w:p w:rsidR="004C3884" w:rsidRPr="004C3884" w:rsidRDefault="004C3884" w:rsidP="004C3884">
      <w:pPr>
        <w:pStyle w:val="ListParagraph"/>
        <w:numPr>
          <w:ilvl w:val="0"/>
          <w:numId w:val="38"/>
        </w:numPr>
        <w:spacing w:after="200" w:line="276" w:lineRule="auto"/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Create Source Table  </w:t>
      </w:r>
    </w:p>
    <w:p w:rsidR="004C3884" w:rsidRPr="004C3884" w:rsidRDefault="004C3884" w:rsidP="004C3884">
      <w:pPr>
        <w:pStyle w:val="ListParagraph"/>
        <w:numPr>
          <w:ilvl w:val="0"/>
          <w:numId w:val="38"/>
        </w:numPr>
        <w:spacing w:after="200" w:line="276" w:lineRule="auto"/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Update and Insert into Customers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CREATE TABLE Customers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VARCHAR(50),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INSERT INTO Customers VALUES ('Doe', 'Jane');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* from Customers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CREATE TABLE </w:t>
      </w:r>
      <w:proofErr w:type="spellStart"/>
      <w:r w:rsidRPr="004C3884">
        <w:rPr>
          <w:rFonts w:asciiTheme="minorHAnsi" w:hAnsiTheme="minorHAnsi" w:cstheme="minorHAnsi"/>
          <w:sz w:val="20"/>
        </w:rPr>
        <w:t>NewCustomers</w:t>
      </w:r>
      <w:proofErr w:type="spellEnd"/>
      <w:r w:rsidRPr="004C3884">
        <w:rPr>
          <w:rFonts w:asciiTheme="minorHAnsi" w:hAnsiTheme="minorHAnsi" w:cstheme="minorHAnsi"/>
          <w:sz w:val="20"/>
        </w:rPr>
        <w:t>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VARCHAR(50),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INSERT INTO </w:t>
      </w:r>
      <w:proofErr w:type="spellStart"/>
      <w:r w:rsidRPr="004C3884">
        <w:rPr>
          <w:rFonts w:asciiTheme="minorHAnsi" w:hAnsiTheme="minorHAnsi" w:cstheme="minorHAnsi"/>
          <w:sz w:val="20"/>
        </w:rPr>
        <w:t>NewCustomers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VALUES ('Doe', 'John');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INSERT INTO </w:t>
      </w:r>
      <w:proofErr w:type="spellStart"/>
      <w:r w:rsidRPr="004C3884">
        <w:rPr>
          <w:rFonts w:asciiTheme="minorHAnsi" w:hAnsiTheme="minorHAnsi" w:cstheme="minorHAnsi"/>
          <w:sz w:val="20"/>
        </w:rPr>
        <w:t>NewCustomers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VALUES ('Smith', 'Doris');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select * from </w:t>
      </w:r>
      <w:proofErr w:type="spellStart"/>
      <w:r w:rsidRPr="004C3884">
        <w:rPr>
          <w:rFonts w:asciiTheme="minorHAnsi" w:hAnsiTheme="minorHAnsi" w:cstheme="minorHAnsi"/>
          <w:sz w:val="20"/>
        </w:rPr>
        <w:t>NewCustomers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MERGE Customers AS C</w:t>
      </w:r>
    </w:p>
    <w:p w:rsidR="004C3884" w:rsidRPr="004C3884" w:rsidRDefault="004C3884" w:rsidP="004C3884">
      <w:pPr>
        <w:ind w:firstLine="720"/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USING </w:t>
      </w:r>
      <w:proofErr w:type="spellStart"/>
      <w:r w:rsidRPr="004C3884">
        <w:rPr>
          <w:rFonts w:asciiTheme="minorHAnsi" w:hAnsiTheme="minorHAnsi" w:cstheme="minorHAnsi"/>
          <w:sz w:val="20"/>
        </w:rPr>
        <w:t>NewCustomers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NC</w:t>
      </w:r>
    </w:p>
    <w:p w:rsidR="004C3884" w:rsidRPr="004C3884" w:rsidRDefault="004C3884" w:rsidP="004C3884">
      <w:pPr>
        <w:ind w:firstLine="720"/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ON </w:t>
      </w:r>
      <w:proofErr w:type="spellStart"/>
      <w:r w:rsidRPr="004C3884">
        <w:rPr>
          <w:rFonts w:asciiTheme="minorHAnsi" w:hAnsiTheme="minorHAnsi" w:cstheme="minorHAnsi"/>
          <w:sz w:val="20"/>
        </w:rPr>
        <w:t>C.LastName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NC. 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</w:t>
      </w:r>
      <w:r w:rsidRPr="004C3884">
        <w:rPr>
          <w:rFonts w:asciiTheme="minorHAnsi" w:hAnsiTheme="minorHAnsi" w:cstheme="minorHAnsi"/>
          <w:sz w:val="20"/>
        </w:rPr>
        <w:tab/>
        <w:t xml:space="preserve">UPDATE SET </w:t>
      </w:r>
      <w:proofErr w:type="spellStart"/>
      <w:r w:rsidRPr="004C3884">
        <w:rPr>
          <w:rFonts w:asciiTheme="minorHAnsi" w:hAnsiTheme="minorHAnsi" w:cstheme="minorHAnsi"/>
          <w:sz w:val="20"/>
        </w:rPr>
        <w:t>C.FirstName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NC.FirstName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NOT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</w:t>
      </w:r>
      <w:r w:rsidRPr="004C3884">
        <w:rPr>
          <w:rFonts w:asciiTheme="minorHAnsi" w:hAnsiTheme="minorHAnsi" w:cstheme="minorHAnsi"/>
          <w:sz w:val="20"/>
        </w:rPr>
        <w:tab/>
        <w:t>INSERT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>) VALUES (</w:t>
      </w:r>
      <w:proofErr w:type="spellStart"/>
      <w:r w:rsidRPr="004C3884">
        <w:rPr>
          <w:rFonts w:asciiTheme="minorHAnsi" w:hAnsiTheme="minorHAnsi" w:cstheme="minorHAnsi"/>
          <w:sz w:val="20"/>
        </w:rPr>
        <w:t>NC.LastName,NC.FirstName</w:t>
      </w:r>
      <w:proofErr w:type="spellEnd"/>
      <w:r w:rsidRPr="004C3884">
        <w:rPr>
          <w:rFonts w:asciiTheme="minorHAnsi" w:hAnsiTheme="minorHAnsi" w:cstheme="minorHAnsi"/>
          <w:sz w:val="20"/>
        </w:rPr>
        <w:t>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Example 2: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CREATE TABLE Students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 VARCHAR(50),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Address   VARCHAR(100),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Age       INT);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INSERT INTO Students  VALUES ('Fritz', 'David', '181 Kline Street',   14)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</w:t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  <w:t>,('Reese', 'Paul' , '4429 South Union',   14)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</w:t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</w:r>
      <w:r w:rsidRPr="004C3884">
        <w:rPr>
          <w:rFonts w:asciiTheme="minorHAnsi" w:hAnsiTheme="minorHAnsi" w:cstheme="minorHAnsi"/>
          <w:sz w:val="20"/>
        </w:rPr>
        <w:tab/>
        <w:t xml:space="preserve"> ,('Brown', 'Jake' , '5401 Washington Ave',14);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CREATE TABLE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  <w:r w:rsidRPr="004C3884">
        <w:rPr>
          <w:rFonts w:asciiTheme="minorHAnsi" w:hAnsiTheme="minorHAnsi" w:cstheme="minorHAnsi"/>
          <w:sz w:val="20"/>
        </w:rPr>
        <w:t>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 VARCHAR(50),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  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VARCHAR(50),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   Address   VARCHAR(100),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   Age       INT);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INSERT INTO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VALUES ('Fritz', 'David',   '181 Kline Street',     15)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,('Reese', 'Paul',    '1950 Grandview Place', 15)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,('Adam',  'Wilbur',  '4231 W. 93rd',         15);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select * from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* from Students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MERGE Students AS T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USING 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ON 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T. 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and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T.FirstName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UPDATE SET </w:t>
      </w:r>
      <w:proofErr w:type="spellStart"/>
      <w:r w:rsidRPr="004C3884">
        <w:rPr>
          <w:rFonts w:asciiTheme="minorHAnsi" w:hAnsiTheme="minorHAnsi" w:cstheme="minorHAnsi"/>
          <w:sz w:val="20"/>
        </w:rPr>
        <w:t>T.Address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</w:t>
      </w:r>
      <w:proofErr w:type="spellStart"/>
      <w:r w:rsidRPr="004C3884">
        <w:rPr>
          <w:rFonts w:asciiTheme="minorHAnsi" w:hAnsiTheme="minorHAnsi" w:cstheme="minorHAnsi"/>
          <w:sz w:val="20"/>
        </w:rPr>
        <w:t>T.Age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NOT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INSERT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Address,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Age)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VALUES (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WHEN NOT MATCHED BY SOURCE THEN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DELETE;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* from Students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Example 3: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MERGE Students AS T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USING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ON 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T. 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and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T.FirstName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UPDATE SET </w:t>
      </w:r>
      <w:proofErr w:type="spellStart"/>
      <w:r w:rsidRPr="004C3884">
        <w:rPr>
          <w:rFonts w:asciiTheme="minorHAnsi" w:hAnsiTheme="minorHAnsi" w:cstheme="minorHAnsi"/>
          <w:sz w:val="20"/>
        </w:rPr>
        <w:t>T.Address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</w:t>
      </w:r>
      <w:proofErr w:type="spellStart"/>
      <w:r w:rsidRPr="004C3884">
        <w:rPr>
          <w:rFonts w:asciiTheme="minorHAnsi" w:hAnsiTheme="minorHAnsi" w:cstheme="minorHAnsi"/>
          <w:sz w:val="20"/>
        </w:rPr>
        <w:t>T.Age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NOT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INSERT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Address,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Age)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VALUES (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WHEN NOT MATCHED BY SOURCE THEN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DELETE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OUTPUT $action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Inserted.LastName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Inserted.FirstName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Deleted.LastName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Deleted.FirstName</w:t>
      </w:r>
      <w:proofErr w:type="spellEnd"/>
      <w:r w:rsidRPr="004C3884">
        <w:rPr>
          <w:rFonts w:asciiTheme="minorHAnsi" w:hAnsiTheme="minorHAnsi" w:cstheme="minorHAnsi"/>
          <w:sz w:val="20"/>
        </w:rPr>
        <w:t>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Example 4: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MERGE TOP (2) Students AS T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USING  </w:t>
      </w:r>
      <w:proofErr w:type="spellStart"/>
      <w:r w:rsidRPr="004C3884">
        <w:rPr>
          <w:rFonts w:asciiTheme="minorHAnsi" w:hAnsiTheme="minorHAnsi" w:cstheme="minorHAnsi"/>
          <w:sz w:val="20"/>
        </w:rPr>
        <w:t>NewYearRoster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ON 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T. 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and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T.FirstName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NOT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INSERT (</w:t>
      </w:r>
      <w:proofErr w:type="spellStart"/>
      <w:r w:rsidRPr="004C3884">
        <w:rPr>
          <w:rFonts w:asciiTheme="minorHAnsi" w:hAnsiTheme="minorHAnsi" w:cstheme="minorHAnsi"/>
          <w:sz w:val="20"/>
        </w:rPr>
        <w:t>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Address,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Age)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VALUES (</w:t>
      </w:r>
      <w:proofErr w:type="spellStart"/>
      <w:r w:rsidRPr="004C3884">
        <w:rPr>
          <w:rFonts w:asciiTheme="minorHAnsi" w:hAnsiTheme="minorHAnsi" w:cstheme="minorHAnsi"/>
          <w:sz w:val="20"/>
        </w:rPr>
        <w:t>S.LastName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S.FirstName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WHEN NOT MATCHED BY SOURCE THEN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DELETE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MATCHED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lastRenderedPageBreak/>
        <w:t xml:space="preserve">    UPDATE SET </w:t>
      </w:r>
      <w:proofErr w:type="spellStart"/>
      <w:r w:rsidRPr="004C3884">
        <w:rPr>
          <w:rFonts w:asciiTheme="minorHAnsi" w:hAnsiTheme="minorHAnsi" w:cstheme="minorHAnsi"/>
          <w:sz w:val="20"/>
        </w:rPr>
        <w:t>T.Address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S.Address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</w:t>
      </w:r>
      <w:proofErr w:type="spellStart"/>
      <w:r w:rsidRPr="004C3884">
        <w:rPr>
          <w:rFonts w:asciiTheme="minorHAnsi" w:hAnsiTheme="minorHAnsi" w:cstheme="minorHAnsi"/>
          <w:sz w:val="20"/>
        </w:rPr>
        <w:t>T.Age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S.Age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OUTPUT $action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Inserted.LastName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Inserted.FirstName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Deleted.LastName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Deleted.FirstName</w:t>
      </w:r>
      <w:proofErr w:type="spellEnd"/>
      <w:r w:rsidRPr="004C3884">
        <w:rPr>
          <w:rFonts w:asciiTheme="minorHAnsi" w:hAnsiTheme="minorHAnsi" w:cstheme="minorHAnsi"/>
          <w:sz w:val="20"/>
        </w:rPr>
        <w:t>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Example 5: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DECLARE @Source TABLE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(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a INT,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b INT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INSERT  @Source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 11, 21 UNION ALL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 12, 22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DECLARE @</w:t>
      </w:r>
      <w:proofErr w:type="spellStart"/>
      <w:r w:rsidRPr="004C3884">
        <w:rPr>
          <w:rFonts w:asciiTheme="minorHAnsi" w:hAnsiTheme="minorHAnsi" w:cstheme="minorHAnsi"/>
          <w:sz w:val="20"/>
        </w:rPr>
        <w:t>PrimaryTarget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TABLE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(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a INT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DECLARE @</w:t>
      </w:r>
      <w:proofErr w:type="spellStart"/>
      <w:r w:rsidRPr="004C3884">
        <w:rPr>
          <w:rFonts w:asciiTheme="minorHAnsi" w:hAnsiTheme="minorHAnsi" w:cstheme="minorHAnsi"/>
          <w:sz w:val="20"/>
        </w:rPr>
        <w:t>SecondaryTarget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TABLE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(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b INT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MERGE   @</w:t>
      </w:r>
      <w:proofErr w:type="spellStart"/>
      <w:r w:rsidRPr="004C3884">
        <w:rPr>
          <w:rFonts w:asciiTheme="minorHAnsi" w:hAnsiTheme="minorHAnsi" w:cstheme="minorHAnsi"/>
          <w:sz w:val="20"/>
        </w:rPr>
        <w:t>PrimaryTarget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pt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USING   @Source AS s ON 1 = 1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   NOT MATCHED BY TARGET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THEN    INSERT  (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    a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VALUES  (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    </w:t>
      </w:r>
      <w:proofErr w:type="spellStart"/>
      <w:r w:rsidRPr="004C3884">
        <w:rPr>
          <w:rFonts w:asciiTheme="minorHAnsi" w:hAnsiTheme="minorHAnsi" w:cstheme="minorHAnsi"/>
          <w:sz w:val="20"/>
        </w:rPr>
        <w:t>s.a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               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OUTPUT  </w:t>
      </w:r>
      <w:proofErr w:type="spellStart"/>
      <w:r w:rsidRPr="004C3884">
        <w:rPr>
          <w:rFonts w:asciiTheme="minorHAnsi" w:hAnsiTheme="minorHAnsi" w:cstheme="minorHAnsi"/>
          <w:sz w:val="20"/>
        </w:rPr>
        <w:t>s.b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INTO    @</w:t>
      </w:r>
      <w:proofErr w:type="spellStart"/>
      <w:r w:rsidRPr="004C3884">
        <w:rPr>
          <w:rFonts w:asciiTheme="minorHAnsi" w:hAnsiTheme="minorHAnsi" w:cstheme="minorHAnsi"/>
          <w:sz w:val="20"/>
        </w:rPr>
        <w:t>SecondaryTarget</w:t>
      </w:r>
      <w:proofErr w:type="spellEnd"/>
      <w:r w:rsidRPr="004C3884">
        <w:rPr>
          <w:rFonts w:asciiTheme="minorHAnsi" w:hAnsiTheme="minorHAnsi" w:cstheme="minorHAnsi"/>
          <w:sz w:val="20"/>
        </w:rPr>
        <w:t>;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SELECT  'Source' AS </w:t>
      </w:r>
      <w:proofErr w:type="spellStart"/>
      <w:r w:rsidRPr="004C3884">
        <w:rPr>
          <w:rFonts w:asciiTheme="minorHAnsi" w:hAnsiTheme="minorHAnsi" w:cstheme="minorHAnsi"/>
          <w:sz w:val="20"/>
        </w:rPr>
        <w:t>TableName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a,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b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FROM    @Source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 '</w:t>
      </w:r>
      <w:proofErr w:type="spellStart"/>
      <w:r w:rsidRPr="004C3884">
        <w:rPr>
          <w:rFonts w:asciiTheme="minorHAnsi" w:hAnsiTheme="minorHAnsi" w:cstheme="minorHAnsi"/>
          <w:sz w:val="20"/>
        </w:rPr>
        <w:t>PrimaryTarget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' AS </w:t>
      </w:r>
      <w:proofErr w:type="spellStart"/>
      <w:r w:rsidRPr="004C3884">
        <w:rPr>
          <w:rFonts w:asciiTheme="minorHAnsi" w:hAnsiTheme="minorHAnsi" w:cstheme="minorHAnsi"/>
          <w:sz w:val="20"/>
        </w:rPr>
        <w:t>TableName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a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FROM    @</w:t>
      </w:r>
      <w:proofErr w:type="spellStart"/>
      <w:r w:rsidRPr="004C3884">
        <w:rPr>
          <w:rFonts w:asciiTheme="minorHAnsi" w:hAnsiTheme="minorHAnsi" w:cstheme="minorHAnsi"/>
          <w:sz w:val="20"/>
        </w:rPr>
        <w:t>PrimaryTarget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lastRenderedPageBreak/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SELECT  '</w:t>
      </w:r>
      <w:proofErr w:type="spellStart"/>
      <w:r w:rsidRPr="004C3884">
        <w:rPr>
          <w:rFonts w:asciiTheme="minorHAnsi" w:hAnsiTheme="minorHAnsi" w:cstheme="minorHAnsi"/>
          <w:sz w:val="20"/>
        </w:rPr>
        <w:t>SecondaryTarget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' AS </w:t>
      </w:r>
      <w:proofErr w:type="spellStart"/>
      <w:r w:rsidRPr="004C3884">
        <w:rPr>
          <w:rFonts w:asciiTheme="minorHAnsi" w:hAnsiTheme="minorHAnsi" w:cstheme="minorHAnsi"/>
          <w:sz w:val="20"/>
        </w:rPr>
        <w:t>TableName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       b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FROM    @</w:t>
      </w:r>
      <w:proofErr w:type="spellStart"/>
      <w:r w:rsidRPr="004C3884">
        <w:rPr>
          <w:rFonts w:asciiTheme="minorHAnsi" w:hAnsiTheme="minorHAnsi" w:cstheme="minorHAnsi"/>
          <w:sz w:val="20"/>
        </w:rPr>
        <w:t>SecondaryTarget</w:t>
      </w:r>
      <w:proofErr w:type="spellEnd"/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Example 6: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CREATE TABLE Products ( </w:t>
      </w:r>
      <w:proofErr w:type="spellStart"/>
      <w:r w:rsidRPr="004C3884">
        <w:rPr>
          <w:rFonts w:asciiTheme="minorHAnsi" w:hAnsiTheme="minorHAnsi" w:cstheme="minorHAnsi"/>
          <w:sz w:val="20"/>
        </w:rPr>
        <w:t>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INT PRIMARY KEY, </w:t>
      </w:r>
      <w:proofErr w:type="spellStart"/>
      <w:r w:rsidRPr="004C3884">
        <w:rPr>
          <w:rFonts w:asciiTheme="minorHAnsi" w:hAnsiTheme="minorHAnsi" w:cstheme="minorHAnsi"/>
          <w:sz w:val="20"/>
        </w:rPr>
        <w:t>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VARCHAR(100), Rate MONEY 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GO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--Insert records into target table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INSERT INTO Products VALUES (1, 'Tea', 10.00), (2, 'Coffee', 20.00), (3, 'Muffin', 30.00), (4, 'Biscuit', 40.00)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GO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CREATE TABLE </w:t>
      </w:r>
      <w:proofErr w:type="spellStart"/>
      <w:r w:rsidRPr="004C3884">
        <w:rPr>
          <w:rFonts w:asciiTheme="minorHAnsi" w:hAnsiTheme="minorHAnsi" w:cstheme="minorHAnsi"/>
          <w:sz w:val="20"/>
        </w:rPr>
        <w:t>UpdatedProducts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( </w:t>
      </w:r>
      <w:proofErr w:type="spellStart"/>
      <w:r w:rsidRPr="004C3884">
        <w:rPr>
          <w:rFonts w:asciiTheme="minorHAnsi" w:hAnsiTheme="minorHAnsi" w:cstheme="minorHAnsi"/>
          <w:sz w:val="20"/>
        </w:rPr>
        <w:t>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INT PRIMARY KEY, </w:t>
      </w:r>
      <w:proofErr w:type="spellStart"/>
      <w:r w:rsidRPr="004C3884">
        <w:rPr>
          <w:rFonts w:asciiTheme="minorHAnsi" w:hAnsiTheme="minorHAnsi" w:cstheme="minorHAnsi"/>
          <w:sz w:val="20"/>
        </w:rPr>
        <w:t>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VARCHAR(100), Rate MONEY 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GO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--Insert records into source table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INSERT INTO </w:t>
      </w:r>
      <w:proofErr w:type="spellStart"/>
      <w:r w:rsidRPr="004C3884">
        <w:rPr>
          <w:rFonts w:asciiTheme="minorHAnsi" w:hAnsiTheme="minorHAnsi" w:cstheme="minorHAnsi"/>
          <w:sz w:val="20"/>
        </w:rPr>
        <w:t>UpdatedProducts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VALUES (1, 'Tea', 10.00), (2, 'Coffee', 25.00), (3, 'Muffin', 35.00), (5, 'Pizza', 60.00)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GO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SELECT * FROM Products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SELECT * FROM </w:t>
      </w:r>
      <w:proofErr w:type="spellStart"/>
      <w:r w:rsidRPr="004C3884">
        <w:rPr>
          <w:rFonts w:asciiTheme="minorHAnsi" w:hAnsiTheme="minorHAnsi" w:cstheme="minorHAnsi"/>
          <w:sz w:val="20"/>
        </w:rPr>
        <w:t>UpdatedProducts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GO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MERGE Products AS TARGET USING </w:t>
      </w:r>
      <w:proofErr w:type="spellStart"/>
      <w:r w:rsidRPr="004C3884">
        <w:rPr>
          <w:rFonts w:asciiTheme="minorHAnsi" w:hAnsiTheme="minorHAnsi" w:cstheme="minorHAnsi"/>
          <w:sz w:val="20"/>
        </w:rPr>
        <w:t>UpdatedProducts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AS SOURCE ON (</w:t>
      </w:r>
      <w:proofErr w:type="spellStart"/>
      <w:r w:rsidRPr="004C3884">
        <w:rPr>
          <w:rFonts w:asciiTheme="minorHAnsi" w:hAnsiTheme="minorHAnsi" w:cstheme="minorHAnsi"/>
          <w:sz w:val="20"/>
        </w:rPr>
        <w:t>TARGET.ProductID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SOURCE.ProductID</w:t>
      </w:r>
      <w:proofErr w:type="spellEnd"/>
      <w:r w:rsidRPr="004C3884">
        <w:rPr>
          <w:rFonts w:asciiTheme="minorHAnsi" w:hAnsiTheme="minorHAnsi" w:cstheme="minorHAnsi"/>
          <w:sz w:val="20"/>
        </w:rPr>
        <w:t>)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WHEN MATCHED AND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proofErr w:type="spellStart"/>
      <w:r w:rsidRPr="004C3884">
        <w:rPr>
          <w:rFonts w:asciiTheme="minorHAnsi" w:hAnsiTheme="minorHAnsi" w:cstheme="minorHAnsi"/>
          <w:sz w:val="20"/>
        </w:rPr>
        <w:t>TARGET.ProductName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&lt;&gt; </w:t>
      </w:r>
      <w:proofErr w:type="spellStart"/>
      <w:r w:rsidRPr="004C3884">
        <w:rPr>
          <w:rFonts w:asciiTheme="minorHAnsi" w:hAnsiTheme="minorHAnsi" w:cstheme="minorHAnsi"/>
          <w:sz w:val="20"/>
        </w:rPr>
        <w:t>SOURCE.ProductName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OR </w:t>
      </w:r>
      <w:proofErr w:type="spellStart"/>
      <w:r w:rsidRPr="004C3884">
        <w:rPr>
          <w:rFonts w:asciiTheme="minorHAnsi" w:hAnsiTheme="minorHAnsi" w:cstheme="minorHAnsi"/>
          <w:sz w:val="20"/>
        </w:rPr>
        <w:t>TARGET.Rate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&lt;&gt; </w:t>
      </w:r>
      <w:proofErr w:type="spellStart"/>
      <w:r w:rsidRPr="004C3884">
        <w:rPr>
          <w:rFonts w:asciiTheme="minorHAnsi" w:hAnsiTheme="minorHAnsi" w:cstheme="minorHAnsi"/>
          <w:sz w:val="20"/>
        </w:rPr>
        <w:t>SOURCE.Rate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THEN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UPDATE SET </w:t>
      </w:r>
      <w:proofErr w:type="spellStart"/>
      <w:r w:rsidRPr="004C3884">
        <w:rPr>
          <w:rFonts w:asciiTheme="minorHAnsi" w:hAnsiTheme="minorHAnsi" w:cstheme="minorHAnsi"/>
          <w:sz w:val="20"/>
        </w:rPr>
        <w:t>TARGET.ProductName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SOURCE.ProductName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TARGET.Rate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= </w:t>
      </w:r>
      <w:proofErr w:type="spellStart"/>
      <w:r w:rsidRPr="004C3884">
        <w:rPr>
          <w:rFonts w:asciiTheme="minorHAnsi" w:hAnsiTheme="minorHAnsi" w:cstheme="minorHAnsi"/>
          <w:sz w:val="20"/>
        </w:rPr>
        <w:t>SOURCE.Rate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WHEN NOT MATCHED BY TARGET THEN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INSERT (</w:t>
      </w:r>
      <w:proofErr w:type="spellStart"/>
      <w:r w:rsidRPr="004C3884">
        <w:rPr>
          <w:rFonts w:asciiTheme="minorHAnsi" w:hAnsiTheme="minorHAnsi" w:cstheme="minorHAnsi"/>
          <w:sz w:val="20"/>
        </w:rPr>
        <w:t>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ProductName</w:t>
      </w:r>
      <w:proofErr w:type="spellEnd"/>
      <w:r w:rsidRPr="004C3884">
        <w:rPr>
          <w:rFonts w:asciiTheme="minorHAnsi" w:hAnsiTheme="minorHAnsi" w:cstheme="minorHAnsi"/>
          <w:sz w:val="20"/>
        </w:rPr>
        <w:t>, Rate) VALUES (</w:t>
      </w:r>
      <w:proofErr w:type="spellStart"/>
      <w:r w:rsidRPr="004C3884">
        <w:rPr>
          <w:rFonts w:asciiTheme="minorHAnsi" w:hAnsiTheme="minorHAnsi" w:cstheme="minorHAnsi"/>
          <w:sz w:val="20"/>
        </w:rPr>
        <w:t>SOURCE.ProductID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SOURCE.ProductName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SOURCE.Rate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)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WHEN NOT MATCHED BY SOURCE THEN DELETE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>OUTPUT $action,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  <w:proofErr w:type="spellStart"/>
      <w:r w:rsidRPr="004C3884">
        <w:rPr>
          <w:rFonts w:asciiTheme="minorHAnsi" w:hAnsiTheme="minorHAnsi" w:cstheme="minorHAnsi"/>
          <w:sz w:val="20"/>
        </w:rPr>
        <w:t>DELETED.ProductID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TargetProductID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  <w:proofErr w:type="spellStart"/>
      <w:r w:rsidRPr="004C3884">
        <w:rPr>
          <w:rFonts w:asciiTheme="minorHAnsi" w:hAnsiTheme="minorHAnsi" w:cstheme="minorHAnsi"/>
          <w:sz w:val="20"/>
        </w:rPr>
        <w:t>DELETED.ProductName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TargetProductName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proofErr w:type="spellStart"/>
      <w:r w:rsidRPr="004C3884">
        <w:rPr>
          <w:rFonts w:asciiTheme="minorHAnsi" w:hAnsiTheme="minorHAnsi" w:cstheme="minorHAnsi"/>
          <w:sz w:val="20"/>
        </w:rPr>
        <w:t>DELETED.Rate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TargetRate</w:t>
      </w:r>
      <w:proofErr w:type="spellEnd"/>
      <w:r w:rsidRPr="004C3884">
        <w:rPr>
          <w:rFonts w:asciiTheme="minorHAnsi" w:hAnsiTheme="minorHAnsi" w:cstheme="minorHAnsi"/>
          <w:sz w:val="20"/>
        </w:rPr>
        <w:t>,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r w:rsidRPr="004C3884">
        <w:rPr>
          <w:rFonts w:asciiTheme="minorHAnsi" w:hAnsiTheme="minorHAnsi" w:cstheme="minorHAnsi"/>
          <w:sz w:val="20"/>
        </w:rPr>
        <w:t xml:space="preserve"> </w:t>
      </w:r>
      <w:proofErr w:type="spellStart"/>
      <w:r w:rsidRPr="004C3884">
        <w:rPr>
          <w:rFonts w:asciiTheme="minorHAnsi" w:hAnsiTheme="minorHAnsi" w:cstheme="minorHAnsi"/>
          <w:sz w:val="20"/>
        </w:rPr>
        <w:t>INSERTED.ProductID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SourceProductID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  <w:proofErr w:type="spellStart"/>
      <w:r w:rsidRPr="004C3884">
        <w:rPr>
          <w:rFonts w:asciiTheme="minorHAnsi" w:hAnsiTheme="minorHAnsi" w:cstheme="minorHAnsi"/>
          <w:sz w:val="20"/>
        </w:rPr>
        <w:t>INSERTED.ProductName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SourceProductName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, </w:t>
      </w:r>
    </w:p>
    <w:p w:rsidR="004C3884" w:rsidRPr="004C3884" w:rsidRDefault="004C3884" w:rsidP="004C3884">
      <w:pPr>
        <w:rPr>
          <w:rFonts w:asciiTheme="minorHAnsi" w:hAnsiTheme="minorHAnsi" w:cstheme="minorHAnsi"/>
          <w:sz w:val="20"/>
        </w:rPr>
      </w:pPr>
      <w:proofErr w:type="spellStart"/>
      <w:r w:rsidRPr="004C3884">
        <w:rPr>
          <w:rFonts w:asciiTheme="minorHAnsi" w:hAnsiTheme="minorHAnsi" w:cstheme="minorHAnsi"/>
          <w:sz w:val="20"/>
        </w:rPr>
        <w:t>INSERTED.Rate</w:t>
      </w:r>
      <w:proofErr w:type="spellEnd"/>
      <w:r w:rsidRPr="004C3884">
        <w:rPr>
          <w:rFonts w:asciiTheme="minorHAnsi" w:hAnsiTheme="minorHAnsi" w:cstheme="minorHAnsi"/>
          <w:sz w:val="20"/>
        </w:rPr>
        <w:t xml:space="preserve"> AS </w:t>
      </w:r>
      <w:proofErr w:type="spellStart"/>
      <w:r w:rsidRPr="004C3884">
        <w:rPr>
          <w:rFonts w:asciiTheme="minorHAnsi" w:hAnsiTheme="minorHAnsi" w:cstheme="minorHAnsi"/>
          <w:sz w:val="20"/>
        </w:rPr>
        <w:t>SourceRate</w:t>
      </w:r>
      <w:proofErr w:type="spellEnd"/>
      <w:r w:rsidRPr="004C3884">
        <w:rPr>
          <w:rFonts w:asciiTheme="minorHAnsi" w:hAnsiTheme="minorHAnsi" w:cstheme="minorHAnsi"/>
          <w:sz w:val="20"/>
        </w:rPr>
        <w:t>;</w:t>
      </w:r>
    </w:p>
    <w:p w:rsidR="00514ADE" w:rsidRPr="004C3884" w:rsidRDefault="004C3884" w:rsidP="004C3884">
      <w:pPr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SELECT @@ROWCOUNT;</w:t>
      </w:r>
    </w:p>
    <w:sectPr w:rsidR="00514ADE" w:rsidRPr="004C3884" w:rsidSect="00982414">
      <w:headerReference w:type="even" r:id="rId15"/>
      <w:headerReference w:type="default" r:id="rId16"/>
      <w:footerReference w:type="default" r:id="rId17"/>
      <w:headerReference w:type="first" r:id="rId18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9A8" w:rsidRDefault="005369A8" w:rsidP="00370B9B">
      <w:r>
        <w:separator/>
      </w:r>
    </w:p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514ADE"/>
    <w:p w:rsidR="005369A8" w:rsidRDefault="005369A8" w:rsidP="00514ADE"/>
  </w:endnote>
  <w:endnote w:type="continuationSeparator" w:id="0">
    <w:p w:rsidR="005369A8" w:rsidRDefault="005369A8" w:rsidP="00370B9B">
      <w:r>
        <w:continuationSeparator/>
      </w:r>
    </w:p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514ADE"/>
    <w:p w:rsidR="005369A8" w:rsidRDefault="005369A8" w:rsidP="00514A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Medium Cond">
    <w:altName w:val="Arial Narrow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68" w:rsidRPr="0023205D" w:rsidRDefault="000B38B2" w:rsidP="00370B9B">
    <w:pPr>
      <w:rPr>
        <w:noProof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874C31D" wp14:editId="326E28EC">
          <wp:simplePos x="0" y="0"/>
          <wp:positionH relativeFrom="column">
            <wp:posOffset>-767715</wp:posOffset>
          </wp:positionH>
          <wp:positionV relativeFrom="paragraph">
            <wp:posOffset>126365</wp:posOffset>
          </wp:positionV>
          <wp:extent cx="1695450" cy="485775"/>
          <wp:effectExtent l="19050" t="0" r="0" b="0"/>
          <wp:wrapTight wrapText="bothSides">
            <wp:wrapPolygon edited="0">
              <wp:start x="-243" y="0"/>
              <wp:lineTo x="-243" y="21176"/>
              <wp:lineTo x="21600" y="21176"/>
              <wp:lineTo x="21600" y="0"/>
              <wp:lineTo x="-243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C194F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24A31A" wp14:editId="6391ED37">
              <wp:simplePos x="0" y="0"/>
              <wp:positionH relativeFrom="column">
                <wp:posOffset>0</wp:posOffset>
              </wp:positionH>
              <wp:positionV relativeFrom="paragraph">
                <wp:posOffset>33020</wp:posOffset>
              </wp:positionV>
              <wp:extent cx="5588000" cy="0"/>
              <wp:effectExtent l="9525" t="13970" r="12700" b="508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0;margin-top:2.6pt;width:44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" strokecolor="#d8d8d8">
              <v:stroke dashstyle="dash"/>
            </v:shape>
          </w:pict>
        </mc:Fallback>
      </mc:AlternateContent>
    </w:r>
  </w:p>
  <w:p w:rsidR="00456968" w:rsidRPr="00B00F6C" w:rsidRDefault="002068FB" w:rsidP="00370B9B">
    <w:pPr>
      <w:rPr>
        <w:rStyle w:val="PageNumber"/>
        <w:szCs w:val="16"/>
      </w:rPr>
    </w:pPr>
    <w:r>
      <w:rPr>
        <w:rStyle w:val="PageNumber"/>
        <w:szCs w:val="16"/>
      </w:rPr>
      <w:t xml:space="preserve">                                                                                                                                                                                       </w:t>
    </w:r>
    <w:r w:rsidR="00456968" w:rsidRPr="00B00F6C">
      <w:rPr>
        <w:rStyle w:val="PageNumber"/>
        <w:szCs w:val="16"/>
      </w:rPr>
      <w:t xml:space="preserve">Page </w:t>
    </w:r>
    <w:r w:rsidR="00A81A81" w:rsidRPr="00B00F6C">
      <w:rPr>
        <w:rStyle w:val="PageNumber"/>
        <w:szCs w:val="16"/>
      </w:rPr>
      <w:fldChar w:fldCharType="begin"/>
    </w:r>
    <w:r w:rsidR="00456968" w:rsidRPr="00B00F6C">
      <w:rPr>
        <w:rStyle w:val="PageNumber"/>
        <w:szCs w:val="16"/>
      </w:rPr>
      <w:instrText xml:space="preserve"> PAGE </w:instrText>
    </w:r>
    <w:r w:rsidR="00A81A81" w:rsidRPr="00B00F6C">
      <w:rPr>
        <w:rStyle w:val="PageNumber"/>
        <w:szCs w:val="16"/>
      </w:rPr>
      <w:fldChar w:fldCharType="separate"/>
    </w:r>
    <w:r w:rsidR="00A51B96">
      <w:rPr>
        <w:rStyle w:val="PageNumber"/>
        <w:noProof/>
        <w:szCs w:val="16"/>
      </w:rPr>
      <w:t>6</w:t>
    </w:r>
    <w:r w:rsidR="00A81A81" w:rsidRPr="00B00F6C">
      <w:rPr>
        <w:rStyle w:val="PageNumber"/>
        <w:szCs w:val="16"/>
      </w:rPr>
      <w:fldChar w:fldCharType="end"/>
    </w:r>
  </w:p>
  <w:p w:rsidR="00456968" w:rsidRDefault="002068FB" w:rsidP="00370B9B">
    <w:r>
      <w:t xml:space="preserve">                                             </w:t>
    </w:r>
    <w:r w:rsidR="006D28A6">
      <w:t xml:space="preserve"> </w:t>
    </w:r>
    <w:r>
      <w:t xml:space="preserve"> </w:t>
    </w:r>
    <w:r w:rsidR="006D28A6">
      <w:t xml:space="preserve"> </w:t>
    </w:r>
    <w:r>
      <w:t xml:space="preserve"> </w:t>
    </w:r>
    <w:r w:rsidR="00456968" w:rsidRPr="001F7CA8">
      <w:t>©Copyright 2007, Cognizant</w:t>
    </w:r>
    <w:r w:rsidR="00456968">
      <w:t xml:space="preserve"> Technology Solutions</w:t>
    </w:r>
    <w:r w:rsidR="00456968" w:rsidRPr="001F7CA8">
      <w:t>,</w:t>
    </w:r>
    <w:r w:rsidR="006D28A6" w:rsidRPr="006D28A6">
      <w:t xml:space="preserve"> </w:t>
    </w:r>
    <w:r w:rsidR="006D28A6">
      <w:t xml:space="preserve">   </w:t>
    </w:r>
    <w:r w:rsidR="006D28A6" w:rsidRPr="001F7CA8">
      <w:t>All Rights Reserved</w:t>
    </w:r>
    <w:r w:rsidR="006D28A6">
      <w:t xml:space="preserve"> </w:t>
    </w:r>
  </w:p>
  <w:p w:rsidR="006D28A6" w:rsidRPr="00467DAD" w:rsidRDefault="006D28A6" w:rsidP="00370B9B"/>
  <w:p w:rsidR="00456968" w:rsidRPr="0016534C" w:rsidRDefault="002068FB" w:rsidP="00370B9B">
    <w:pPr>
      <w:pStyle w:val="Footer"/>
    </w:pPr>
    <w:r>
      <w:t xml:space="preserve">                                                                                                            </w:t>
    </w:r>
    <w:r w:rsidR="00456968" w:rsidRPr="001F7CA8">
      <w:t>C3: Protected</w:t>
    </w:r>
  </w:p>
  <w:p w:rsidR="00456968" w:rsidRDefault="00456968" w:rsidP="00370B9B">
    <w:pPr>
      <w:pStyle w:val="Footer"/>
    </w:pPr>
  </w:p>
  <w:p w:rsidR="00456968" w:rsidRDefault="00456968" w:rsidP="00370B9B">
    <w:pPr>
      <w:pStyle w:val="Footer"/>
    </w:pPr>
  </w:p>
  <w:p w:rsidR="00456968" w:rsidRDefault="00456968" w:rsidP="00370B9B">
    <w:pPr>
      <w:pStyle w:val="Footer"/>
    </w:pPr>
  </w:p>
  <w:p w:rsidR="00280069" w:rsidRDefault="00280069" w:rsidP="00370B9B"/>
  <w:p w:rsidR="00280069" w:rsidRDefault="00280069" w:rsidP="00514ADE"/>
  <w:p w:rsidR="00280069" w:rsidRDefault="00280069" w:rsidP="00514AD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9A8" w:rsidRDefault="005369A8" w:rsidP="00370B9B">
      <w:r>
        <w:separator/>
      </w:r>
    </w:p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514ADE"/>
    <w:p w:rsidR="005369A8" w:rsidRDefault="005369A8" w:rsidP="00514ADE"/>
  </w:footnote>
  <w:footnote w:type="continuationSeparator" w:id="0">
    <w:p w:rsidR="005369A8" w:rsidRDefault="005369A8" w:rsidP="00370B9B">
      <w:r>
        <w:continuationSeparator/>
      </w:r>
    </w:p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370B9B"/>
    <w:p w:rsidR="005369A8" w:rsidRDefault="005369A8" w:rsidP="00514ADE"/>
    <w:p w:rsidR="005369A8" w:rsidRDefault="005369A8" w:rsidP="00514AD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456968" w:rsidRDefault="00456968" w:rsidP="00370B9B"/>
  <w:p w:rsidR="00280069" w:rsidRDefault="00280069" w:rsidP="00370B9B"/>
  <w:p w:rsidR="00280069" w:rsidRDefault="00280069" w:rsidP="00514ADE"/>
  <w:p w:rsidR="00280069" w:rsidRDefault="00280069" w:rsidP="00514ADE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68" w:rsidRPr="00D62C65" w:rsidRDefault="00AC194F" w:rsidP="00BF676B">
    <w:pPr>
      <w:pStyle w:val="Header"/>
      <w:ind w:firstLine="2520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22B44" wp14:editId="11229B16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" o:allowincell="f" strokecolor="#969696">
              <v:stroke dashstyle="dash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77A44420" wp14:editId="73D6751C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" o:allowincell="f" strokecolor="#969696">
              <v:stroke dashstyle="dash"/>
            </v:line>
          </w:pict>
        </mc:Fallback>
      </mc:AlternateContent>
    </w:r>
    <w:r w:rsidR="003F4723">
      <w:rPr>
        <w:noProof/>
      </w:rPr>
      <w:t xml:space="preserve">Assignments </w:t>
    </w:r>
    <w:r w:rsidR="00A6114B">
      <w:rPr>
        <w:noProof/>
      </w:rPr>
      <w:t>–</w:t>
    </w:r>
    <w:r w:rsidR="003F4723">
      <w:rPr>
        <w:noProof/>
      </w:rPr>
      <w:t xml:space="preserve"> </w:t>
    </w:r>
    <w:r w:rsidR="004C3884">
      <w:rPr>
        <w:noProof/>
      </w:rPr>
      <w:t>Merge</w:t>
    </w:r>
  </w:p>
  <w:p w:rsidR="00456968" w:rsidRDefault="00456968" w:rsidP="00370B9B">
    <w:pPr>
      <w:pStyle w:val="Header"/>
    </w:pPr>
  </w:p>
  <w:p w:rsidR="00456968" w:rsidRDefault="00456968" w:rsidP="00370B9B">
    <w:pPr>
      <w:pStyle w:val="Header"/>
    </w:pPr>
  </w:p>
  <w:p w:rsidR="00456968" w:rsidRDefault="00456968" w:rsidP="00370B9B">
    <w:pPr>
      <w:pStyle w:val="Header"/>
    </w:pPr>
  </w:p>
  <w:p w:rsidR="00280069" w:rsidRDefault="00280069" w:rsidP="00370B9B"/>
  <w:p w:rsidR="00280069" w:rsidRDefault="00280069" w:rsidP="00514ADE"/>
  <w:p w:rsidR="00280069" w:rsidRDefault="00280069" w:rsidP="00514ADE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14B" w:rsidRDefault="00AC220E" w:rsidP="00370B9B">
    <w:pPr>
      <w:pStyle w:val="Header"/>
    </w:pPr>
    <w:r>
      <w:t xml:space="preserve">                                                </w:t>
    </w:r>
    <w:r w:rsidR="00A6114B">
      <w:t>Change Data Capture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438"/>
    <w:multiLevelType w:val="multilevel"/>
    <w:tmpl w:val="F34C4D36"/>
    <w:numStyleLink w:val="EvaluationRubricParameter"/>
  </w:abstractNum>
  <w:abstractNum w:abstractNumId="1">
    <w:nsid w:val="05B7673F"/>
    <w:multiLevelType w:val="multilevel"/>
    <w:tmpl w:val="F34C4D36"/>
    <w:numStyleLink w:val="EvaluationRubricParameter"/>
  </w:abstractNum>
  <w:abstractNum w:abstractNumId="2">
    <w:nsid w:val="0D616C02"/>
    <w:multiLevelType w:val="multilevel"/>
    <w:tmpl w:val="F34C4D36"/>
    <w:numStyleLink w:val="EvaluationRubricParameter"/>
  </w:abstractNum>
  <w:abstractNum w:abstractNumId="3">
    <w:nsid w:val="11BF77D7"/>
    <w:multiLevelType w:val="multilevel"/>
    <w:tmpl w:val="F34C4D36"/>
    <w:numStyleLink w:val="EvaluationRubricParameter"/>
  </w:abstractNum>
  <w:abstractNum w:abstractNumId="4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93D51FC"/>
    <w:multiLevelType w:val="hybridMultilevel"/>
    <w:tmpl w:val="CBD8A7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0F6A29"/>
    <w:multiLevelType w:val="hybridMultilevel"/>
    <w:tmpl w:val="FFAAC764"/>
    <w:lvl w:ilvl="0" w:tplc="BA9CA8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E0F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EC38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238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9058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20E1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4856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E4C0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BC869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AF879F1"/>
    <w:multiLevelType w:val="hybridMultilevel"/>
    <w:tmpl w:val="EE3064F2"/>
    <w:lvl w:ilvl="0" w:tplc="EFDC59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E050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B010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AE1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1EB4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12AC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74B5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D673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9453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2C07DE2"/>
    <w:multiLevelType w:val="multilevel"/>
    <w:tmpl w:val="F34C4D36"/>
    <w:numStyleLink w:val="EvaluationRubricParameter"/>
  </w:abstractNum>
  <w:abstractNum w:abstractNumId="10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343194B"/>
    <w:multiLevelType w:val="multilevel"/>
    <w:tmpl w:val="F34C4D36"/>
    <w:numStyleLink w:val="EvaluationRubricParameter"/>
  </w:abstractNum>
  <w:abstractNum w:abstractNumId="12">
    <w:nsid w:val="4D1034E2"/>
    <w:multiLevelType w:val="multilevel"/>
    <w:tmpl w:val="F34C4D36"/>
    <w:numStyleLink w:val="EvaluationRubricParameter"/>
  </w:abstractNum>
  <w:abstractNum w:abstractNumId="13">
    <w:nsid w:val="4F6470A5"/>
    <w:multiLevelType w:val="multilevel"/>
    <w:tmpl w:val="248467C8"/>
    <w:numStyleLink w:val="ObjectiveBullet"/>
  </w:abstractNum>
  <w:abstractNum w:abstractNumId="14">
    <w:nsid w:val="51461FEB"/>
    <w:multiLevelType w:val="multilevel"/>
    <w:tmpl w:val="F34C4D36"/>
    <w:numStyleLink w:val="EvaluationRubricParameter"/>
  </w:abstractNum>
  <w:abstractNum w:abstractNumId="15">
    <w:nsid w:val="58E51810"/>
    <w:multiLevelType w:val="multilevel"/>
    <w:tmpl w:val="F34C4D36"/>
    <w:numStyleLink w:val="EvaluationRubricParameter"/>
  </w:abstractNum>
  <w:abstractNum w:abstractNumId="16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D047C8A"/>
    <w:multiLevelType w:val="hybridMultilevel"/>
    <w:tmpl w:val="229E6978"/>
    <w:lvl w:ilvl="0" w:tplc="850A3A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CE09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58AC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27D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8CEE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B45D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5C39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EE17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58E3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D494B42"/>
    <w:multiLevelType w:val="hybridMultilevel"/>
    <w:tmpl w:val="BFE8B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14777AB"/>
    <w:multiLevelType w:val="hybridMultilevel"/>
    <w:tmpl w:val="4E6AB8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E14FE"/>
    <w:multiLevelType w:val="multilevel"/>
    <w:tmpl w:val="F34C4D36"/>
    <w:numStyleLink w:val="EvaluationRubricParameter"/>
  </w:abstractNum>
  <w:abstractNum w:abstractNumId="22">
    <w:nsid w:val="742915BF"/>
    <w:multiLevelType w:val="multilevel"/>
    <w:tmpl w:val="F34C4D36"/>
    <w:numStyleLink w:val="EvaluationRubricParameter"/>
  </w:abstractNum>
  <w:abstractNum w:abstractNumId="23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CD7050B"/>
    <w:multiLevelType w:val="hybridMultilevel"/>
    <w:tmpl w:val="2DBE3F2A"/>
    <w:lvl w:ilvl="0" w:tplc="B2A4C7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D80E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EC71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CD8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65E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8A54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94FF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2DC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C21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9"/>
  </w:num>
  <w:num w:numId="5">
    <w:abstractNumId w:val="16"/>
  </w:num>
  <w:num w:numId="6">
    <w:abstractNumId w:val="23"/>
  </w:num>
  <w:num w:numId="7">
    <w:abstractNumId w:val="13"/>
  </w:num>
  <w:num w:numId="8">
    <w:abstractNumId w:val="0"/>
  </w:num>
  <w:num w:numId="9">
    <w:abstractNumId w:val="10"/>
  </w:num>
  <w:num w:numId="10">
    <w:abstractNumId w:val="22"/>
  </w:num>
  <w:num w:numId="11">
    <w:abstractNumId w:val="3"/>
  </w:num>
  <w:num w:numId="12">
    <w:abstractNumId w:val="1"/>
  </w:num>
  <w:num w:numId="13">
    <w:abstractNumId w:val="2"/>
  </w:num>
  <w:num w:numId="14">
    <w:abstractNumId w:val="11"/>
  </w:num>
  <w:num w:numId="15">
    <w:abstractNumId w:val="10"/>
  </w:num>
  <w:num w:numId="16">
    <w:abstractNumId w:val="15"/>
  </w:num>
  <w:num w:numId="17">
    <w:abstractNumId w:val="21"/>
  </w:num>
  <w:num w:numId="18">
    <w:abstractNumId w:val="12"/>
  </w:num>
  <w:num w:numId="19">
    <w:abstractNumId w:val="14"/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9"/>
  </w:num>
  <w:num w:numId="32">
    <w:abstractNumId w:val="17"/>
  </w:num>
  <w:num w:numId="33">
    <w:abstractNumId w:val="7"/>
  </w:num>
  <w:num w:numId="34">
    <w:abstractNumId w:val="8"/>
  </w:num>
  <w:num w:numId="35">
    <w:abstractNumId w:val="24"/>
  </w:num>
  <w:num w:numId="36">
    <w:abstractNumId w:val="20"/>
  </w:num>
  <w:num w:numId="37">
    <w:abstractNumId w:val="6"/>
  </w:num>
  <w:num w:numId="38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2AF"/>
    <w:rsid w:val="00000964"/>
    <w:rsid w:val="0000166C"/>
    <w:rsid w:val="000077CC"/>
    <w:rsid w:val="000155F2"/>
    <w:rsid w:val="00020E38"/>
    <w:rsid w:val="0002217C"/>
    <w:rsid w:val="00047694"/>
    <w:rsid w:val="00067AEB"/>
    <w:rsid w:val="00067BA9"/>
    <w:rsid w:val="000A514E"/>
    <w:rsid w:val="000B38B2"/>
    <w:rsid w:val="000C6B64"/>
    <w:rsid w:val="000D439E"/>
    <w:rsid w:val="000F02A3"/>
    <w:rsid w:val="000F34F8"/>
    <w:rsid w:val="000F3576"/>
    <w:rsid w:val="0010079E"/>
    <w:rsid w:val="00100A2B"/>
    <w:rsid w:val="00112056"/>
    <w:rsid w:val="0011538D"/>
    <w:rsid w:val="001334AA"/>
    <w:rsid w:val="00152F0D"/>
    <w:rsid w:val="00156886"/>
    <w:rsid w:val="00166ACD"/>
    <w:rsid w:val="0017229C"/>
    <w:rsid w:val="00172A71"/>
    <w:rsid w:val="00174B7F"/>
    <w:rsid w:val="0018779A"/>
    <w:rsid w:val="001923E0"/>
    <w:rsid w:val="001A15AC"/>
    <w:rsid w:val="001B33A1"/>
    <w:rsid w:val="001C1C87"/>
    <w:rsid w:val="001D2EB9"/>
    <w:rsid w:val="001D3852"/>
    <w:rsid w:val="001F4D98"/>
    <w:rsid w:val="002068FB"/>
    <w:rsid w:val="00231603"/>
    <w:rsid w:val="00250DEE"/>
    <w:rsid w:val="002510AA"/>
    <w:rsid w:val="00256541"/>
    <w:rsid w:val="00262688"/>
    <w:rsid w:val="00263E1D"/>
    <w:rsid w:val="00280069"/>
    <w:rsid w:val="002910DF"/>
    <w:rsid w:val="002B2134"/>
    <w:rsid w:val="002D4B54"/>
    <w:rsid w:val="002E4107"/>
    <w:rsid w:val="002F3D48"/>
    <w:rsid w:val="002F62AF"/>
    <w:rsid w:val="00306C70"/>
    <w:rsid w:val="00312F14"/>
    <w:rsid w:val="003335AF"/>
    <w:rsid w:val="00347856"/>
    <w:rsid w:val="00347F1D"/>
    <w:rsid w:val="00356989"/>
    <w:rsid w:val="00357914"/>
    <w:rsid w:val="00370B9B"/>
    <w:rsid w:val="00372D6E"/>
    <w:rsid w:val="003A35AC"/>
    <w:rsid w:val="003B4B0B"/>
    <w:rsid w:val="003C319A"/>
    <w:rsid w:val="003F4723"/>
    <w:rsid w:val="0040046F"/>
    <w:rsid w:val="00401AFE"/>
    <w:rsid w:val="00404350"/>
    <w:rsid w:val="00404B80"/>
    <w:rsid w:val="004109F8"/>
    <w:rsid w:val="0041739C"/>
    <w:rsid w:val="00440C80"/>
    <w:rsid w:val="00456968"/>
    <w:rsid w:val="00486642"/>
    <w:rsid w:val="004A31A4"/>
    <w:rsid w:val="004C3884"/>
    <w:rsid w:val="004C5029"/>
    <w:rsid w:val="00514ADE"/>
    <w:rsid w:val="00515873"/>
    <w:rsid w:val="00524962"/>
    <w:rsid w:val="00525A1B"/>
    <w:rsid w:val="0053408F"/>
    <w:rsid w:val="005369A8"/>
    <w:rsid w:val="00566C64"/>
    <w:rsid w:val="00575B9A"/>
    <w:rsid w:val="00584A6F"/>
    <w:rsid w:val="00593286"/>
    <w:rsid w:val="005B4DD3"/>
    <w:rsid w:val="005F7186"/>
    <w:rsid w:val="00603EC4"/>
    <w:rsid w:val="00605843"/>
    <w:rsid w:val="00613528"/>
    <w:rsid w:val="00615E13"/>
    <w:rsid w:val="00622941"/>
    <w:rsid w:val="00640C26"/>
    <w:rsid w:val="006513B1"/>
    <w:rsid w:val="00670C95"/>
    <w:rsid w:val="006964C7"/>
    <w:rsid w:val="006C686A"/>
    <w:rsid w:val="006D28A6"/>
    <w:rsid w:val="006D7A06"/>
    <w:rsid w:val="006E728D"/>
    <w:rsid w:val="00726A52"/>
    <w:rsid w:val="00730550"/>
    <w:rsid w:val="00736DD8"/>
    <w:rsid w:val="00740733"/>
    <w:rsid w:val="007B2A12"/>
    <w:rsid w:val="007C3D94"/>
    <w:rsid w:val="007D7032"/>
    <w:rsid w:val="007E7994"/>
    <w:rsid w:val="007F2906"/>
    <w:rsid w:val="007F511F"/>
    <w:rsid w:val="00805BE9"/>
    <w:rsid w:val="008109FC"/>
    <w:rsid w:val="008135E5"/>
    <w:rsid w:val="0082191C"/>
    <w:rsid w:val="00823439"/>
    <w:rsid w:val="00854144"/>
    <w:rsid w:val="008663FF"/>
    <w:rsid w:val="00877D51"/>
    <w:rsid w:val="00890DE7"/>
    <w:rsid w:val="0089609C"/>
    <w:rsid w:val="00896A3B"/>
    <w:rsid w:val="008A200E"/>
    <w:rsid w:val="008A7AD3"/>
    <w:rsid w:val="008C0407"/>
    <w:rsid w:val="008D01F1"/>
    <w:rsid w:val="008E7EFB"/>
    <w:rsid w:val="00906936"/>
    <w:rsid w:val="00916AEC"/>
    <w:rsid w:val="00916B71"/>
    <w:rsid w:val="00937EE1"/>
    <w:rsid w:val="009448B9"/>
    <w:rsid w:val="00952871"/>
    <w:rsid w:val="00970C9C"/>
    <w:rsid w:val="00976932"/>
    <w:rsid w:val="00981BF4"/>
    <w:rsid w:val="00982414"/>
    <w:rsid w:val="00990628"/>
    <w:rsid w:val="00991A9A"/>
    <w:rsid w:val="009A1F18"/>
    <w:rsid w:val="009A4F86"/>
    <w:rsid w:val="009B2488"/>
    <w:rsid w:val="009D12DF"/>
    <w:rsid w:val="009D5639"/>
    <w:rsid w:val="009F249F"/>
    <w:rsid w:val="00A0527A"/>
    <w:rsid w:val="00A0575B"/>
    <w:rsid w:val="00A100D6"/>
    <w:rsid w:val="00A24445"/>
    <w:rsid w:val="00A3199F"/>
    <w:rsid w:val="00A51B96"/>
    <w:rsid w:val="00A6114B"/>
    <w:rsid w:val="00A808EC"/>
    <w:rsid w:val="00A81A81"/>
    <w:rsid w:val="00A81F20"/>
    <w:rsid w:val="00AA55E9"/>
    <w:rsid w:val="00AA7D9F"/>
    <w:rsid w:val="00AB7747"/>
    <w:rsid w:val="00AC194F"/>
    <w:rsid w:val="00AC220E"/>
    <w:rsid w:val="00AE1B57"/>
    <w:rsid w:val="00AE3850"/>
    <w:rsid w:val="00AF542A"/>
    <w:rsid w:val="00B16CCB"/>
    <w:rsid w:val="00B27CDD"/>
    <w:rsid w:val="00B335F0"/>
    <w:rsid w:val="00B432E8"/>
    <w:rsid w:val="00B629F6"/>
    <w:rsid w:val="00B70A2A"/>
    <w:rsid w:val="00BA2B86"/>
    <w:rsid w:val="00BD2624"/>
    <w:rsid w:val="00BE573F"/>
    <w:rsid w:val="00BE720F"/>
    <w:rsid w:val="00BF426A"/>
    <w:rsid w:val="00BF46DF"/>
    <w:rsid w:val="00BF676B"/>
    <w:rsid w:val="00C22E39"/>
    <w:rsid w:val="00C23568"/>
    <w:rsid w:val="00C449C2"/>
    <w:rsid w:val="00C55D66"/>
    <w:rsid w:val="00C6779D"/>
    <w:rsid w:val="00C74467"/>
    <w:rsid w:val="00C77B7C"/>
    <w:rsid w:val="00CA3EE2"/>
    <w:rsid w:val="00D15704"/>
    <w:rsid w:val="00D166EB"/>
    <w:rsid w:val="00D16BA1"/>
    <w:rsid w:val="00D1769C"/>
    <w:rsid w:val="00D2128F"/>
    <w:rsid w:val="00D23CF0"/>
    <w:rsid w:val="00D27813"/>
    <w:rsid w:val="00D322C2"/>
    <w:rsid w:val="00D35BBB"/>
    <w:rsid w:val="00D6185B"/>
    <w:rsid w:val="00D66A06"/>
    <w:rsid w:val="00D901B5"/>
    <w:rsid w:val="00D92DF1"/>
    <w:rsid w:val="00D9732C"/>
    <w:rsid w:val="00DA1613"/>
    <w:rsid w:val="00DF50A6"/>
    <w:rsid w:val="00E11EB0"/>
    <w:rsid w:val="00E12324"/>
    <w:rsid w:val="00E220D1"/>
    <w:rsid w:val="00E24553"/>
    <w:rsid w:val="00E314A9"/>
    <w:rsid w:val="00E51F12"/>
    <w:rsid w:val="00E55F1C"/>
    <w:rsid w:val="00E61414"/>
    <w:rsid w:val="00EC5763"/>
    <w:rsid w:val="00F00BC8"/>
    <w:rsid w:val="00F16371"/>
    <w:rsid w:val="00F44498"/>
    <w:rsid w:val="00F61C67"/>
    <w:rsid w:val="00F654E4"/>
    <w:rsid w:val="00F9303C"/>
    <w:rsid w:val="00F9469B"/>
    <w:rsid w:val="00FA5DEA"/>
    <w:rsid w:val="00FB3336"/>
    <w:rsid w:val="00FB5D58"/>
    <w:rsid w:val="00FB6C5E"/>
    <w:rsid w:val="00FC4D4D"/>
    <w:rsid w:val="00FD250E"/>
    <w:rsid w:val="00FE1BC7"/>
    <w:rsid w:val="00FF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370B9B"/>
    <w:pPr>
      <w:ind w:left="360"/>
    </w:pPr>
    <w:rPr>
      <w:rFonts w:ascii="Arial" w:hAnsi="Arial" w:cs="Arial"/>
      <w:b/>
      <w:bCs/>
      <w:i/>
      <w:color w:val="333333"/>
      <w:sz w:val="16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 w:val="0"/>
      <w:bCs w:val="0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 w:val="0"/>
      <w:bCs w:val="0"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 w:val="0"/>
      <w:bCs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/>
      <w:bCs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/>
      <w:bCs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 w:val="0"/>
      <w:bCs w:val="0"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/>
      <w:bCs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rFonts w:ascii="Courier New" w:hAnsi="Courier New"/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rFonts w:ascii="Courier New" w:hAnsi="Courier New"/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rFonts w:ascii="Courier New" w:hAnsi="Courier New"/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 w:val="0"/>
      <w:bCs w:val="0"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 w:val="0"/>
      <w:bCs w:val="0"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 w:val="0"/>
      <w:noProof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 w:val="0"/>
      <w:bCs w:val="0"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 w:val="0"/>
      <w:bCs w:val="0"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unhideWhenUsed/>
    <w:rsid w:val="00736D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0B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370B9B"/>
    <w:pPr>
      <w:ind w:left="360"/>
    </w:pPr>
    <w:rPr>
      <w:rFonts w:ascii="Arial" w:hAnsi="Arial" w:cs="Arial"/>
      <w:b/>
      <w:bCs/>
      <w:i/>
      <w:color w:val="333333"/>
      <w:sz w:val="16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 w:val="0"/>
      <w:bCs w:val="0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 w:val="0"/>
      <w:bCs w:val="0"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 w:val="0"/>
      <w:bCs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/>
      <w:bCs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/>
      <w:bCs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 w:val="0"/>
      <w:bCs w:val="0"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/>
      <w:bCs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rFonts w:ascii="Courier New" w:hAnsi="Courier New"/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rFonts w:ascii="Courier New" w:hAnsi="Courier New"/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rFonts w:ascii="Courier New" w:hAnsi="Courier New"/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 w:val="0"/>
      <w:bCs w:val="0"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 w:val="0"/>
      <w:bCs w:val="0"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 w:val="0"/>
      <w:noProof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 w:val="0"/>
      <w:bCs w:val="0"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 w:val="0"/>
      <w:bCs w:val="0"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unhideWhenUsed/>
    <w:rsid w:val="00736D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0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2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1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687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39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50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5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4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77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164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26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77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4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9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3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2803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9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35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7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99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1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5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1781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3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268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4958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4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3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1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9898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1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0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2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0845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4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80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76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7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679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8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47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6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397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6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42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4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1071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8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6415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0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7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452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4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6022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46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0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6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3249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8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22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gnizant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cognizant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4B42B-D9D0-4F16-B324-94EE0D67C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25</TotalTime>
  <Pages>6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166466</dc:creator>
  <cp:lastModifiedBy>RAVIKUMAR, PRASANNA (Cognizant)</cp:lastModifiedBy>
  <cp:revision>14</cp:revision>
  <cp:lastPrinted>1900-12-31T18:30:00Z</cp:lastPrinted>
  <dcterms:created xsi:type="dcterms:W3CDTF">2012-10-11T06:12:00Z</dcterms:created>
  <dcterms:modified xsi:type="dcterms:W3CDTF">2012-10-17T06:24:00Z</dcterms:modified>
</cp:coreProperties>
</file>