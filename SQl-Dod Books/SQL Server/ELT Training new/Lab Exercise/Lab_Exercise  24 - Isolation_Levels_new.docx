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5E9" w:rsidRPr="00AF2211" w:rsidRDefault="003E3587" w:rsidP="00662893">
      <w:r>
        <w:t>-</w: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31465" cy="691515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14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83412" w:rsidRDefault="00E83412" w:rsidP="00662893">
                            <w:r>
                              <w:drawing>
                                <wp:inline distT="0" distB="0" distL="0" distR="0">
                                  <wp:extent cx="2628900" cy="600075"/>
                                  <wp:effectExtent l="19050" t="0" r="0" b="0"/>
                                  <wp:docPr id="33" name="Picture 33" descr="cog logo difference t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og logo difference t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5pt;margin-top:1.45pt;width:222.95pt;height:54.4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" filled="f" stroked="f">
                <v:textbox style="mso-fit-shape-to-text:t">
                  <w:txbxContent>
                    <w:p w:rsidR="00E83412" w:rsidRDefault="00E83412" w:rsidP="00662893">
                      <w:r>
                        <w:drawing>
                          <wp:inline distT="0" distB="0" distL="0" distR="0">
                            <wp:extent cx="2628900" cy="600075"/>
                            <wp:effectExtent l="19050" t="0" r="0" b="0"/>
                            <wp:docPr id="33" name="Picture 33" descr="cog logo difference t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og logo difference t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39815"/>
                <wp:effectExtent l="3175" t="635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3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83412" w:rsidRDefault="00E83412" w:rsidP="00662893">
                            <w:bookmarkStart w:id="0" w:name="_GoBack"/>
                            <w:r>
                              <w:drawing>
                                <wp:inline distT="0" distB="0" distL="0" distR="0">
                                  <wp:extent cx="6029325" cy="6048375"/>
                                  <wp:effectExtent l="19050" t="0" r="9525" b="0"/>
                                  <wp:docPr id="34" name="Picture 34" descr="coverpage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overpage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9325" cy="60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.5pt;margin-top:9.05pt;width:464.1pt;height:483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tl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" filled="f" stroked="f">
                <v:textbox style="mso-fit-shape-to-text:t">
                  <w:txbxContent>
                    <w:p w:rsidR="00E83412" w:rsidRDefault="00E83412" w:rsidP="00662893">
                      <w:r>
                        <w:drawing>
                          <wp:inline distT="0" distB="0" distL="0" distR="0">
                            <wp:extent cx="6029325" cy="6048375"/>
                            <wp:effectExtent l="19050" t="0" r="9525" b="0"/>
                            <wp:docPr id="34" name="Picture 34" descr="coverpage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overpage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9325" cy="604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r w:rsidRPr="00AF2211">
        <w:softHyphen/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bookmarkStart w:id="1" w:name="_Hlt533862522"/>
      <w:bookmarkEnd w:id="1"/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97155</wp:posOffset>
                </wp:positionV>
                <wp:extent cx="83185" cy="874395"/>
                <wp:effectExtent l="4445" t="1905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85" cy="874395"/>
                        </a:xfrm>
                        <a:prstGeom prst="rect">
                          <a:avLst/>
                        </a:prstGeom>
                        <a:solidFill>
                          <a:srgbClr val="3E9A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93.35pt;margin-top:7.65pt;width:6.55pt;height: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" fillcolor="#3e9ac0" stroked="f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6350" t="1905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83412" w:rsidRDefault="00E83412" w:rsidP="00662893">
                            <w:pPr>
                              <w:pStyle w:val="TitleCover"/>
                            </w:pPr>
                            <w:r>
                              <w:t xml:space="preserve">Assignment Document: </w:t>
                            </w:r>
                          </w:p>
                          <w:p w:rsidR="00E83412" w:rsidRPr="00487E48" w:rsidRDefault="001E7434" w:rsidP="00662893">
                            <w:pPr>
                              <w:pStyle w:val="TitleCover"/>
                            </w:pPr>
                            <w:r>
                              <w:t>Isolation Level</w:t>
                            </w:r>
                            <w:r w:rsidR="00E83412">
                              <w:t xml:space="preserve"> Sql Server </w:t>
                            </w:r>
                          </w:p>
                          <w:p w:rsidR="00E83412" w:rsidRPr="006645F7" w:rsidRDefault="00E83412" w:rsidP="00662893">
                            <w:pPr>
                              <w:pStyle w:val="Version"/>
                            </w:pPr>
                            <w:r w:rsidRPr="006645F7">
                              <w:t xml:space="preserve">Version: </w:t>
                            </w:r>
                            <w:r>
                              <w:t>&lt; Sql Server 2008&gt;</w:t>
                            </w:r>
                            <w:r w:rsidRPr="006645F7">
                              <w:t>/</w:t>
                            </w:r>
                            <w:r>
                              <w:t>ASSIGNMENT</w:t>
                            </w:r>
                            <w:r w:rsidRPr="006645F7">
                              <w:t>/</w:t>
                            </w:r>
                            <w:r>
                              <w:t>xxxx</w:t>
                            </w:r>
                            <w:r w:rsidRPr="006645F7">
                              <w:t>/</w:t>
                            </w:r>
                            <w:r>
                              <w:t>x.x</w:t>
                            </w:r>
                          </w:p>
                          <w:p w:rsidR="00E83412" w:rsidRPr="006645F7" w:rsidRDefault="00E83412" w:rsidP="00662893">
                            <w:pPr>
                              <w:pStyle w:val="Version"/>
                            </w:pPr>
                            <w:r w:rsidRPr="006645F7">
                              <w:t xml:space="preserve">Date: </w:t>
                            </w:r>
                            <w:r w:rsidR="001E7434">
                              <w:t>12/10/2012</w:t>
                            </w: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8" style="position:absolute;margin-left:74pt;margin-top:9.15pt;width:376pt;height:9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IIaE12ZAgAAMw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:rsidR="00E83412" w:rsidRDefault="00E83412" w:rsidP="00662893">
                      <w:pPr>
                        <w:pStyle w:val="TitleCover"/>
                      </w:pPr>
                      <w:r>
                        <w:t xml:space="preserve">Assignment Document: </w:t>
                      </w:r>
                    </w:p>
                    <w:p w:rsidR="00E83412" w:rsidRPr="00487E48" w:rsidRDefault="001E7434" w:rsidP="00662893">
                      <w:pPr>
                        <w:pStyle w:val="TitleCover"/>
                      </w:pPr>
                      <w:r>
                        <w:t>Isolation Level</w:t>
                      </w:r>
                      <w:r w:rsidR="00E83412">
                        <w:t xml:space="preserve"> Sql Server </w:t>
                      </w:r>
                    </w:p>
                    <w:p w:rsidR="00E83412" w:rsidRPr="006645F7" w:rsidRDefault="00E83412" w:rsidP="00662893">
                      <w:pPr>
                        <w:pStyle w:val="Version"/>
                      </w:pPr>
                      <w:r w:rsidRPr="006645F7">
                        <w:t xml:space="preserve">Version: </w:t>
                      </w:r>
                      <w:r>
                        <w:t>&lt; Sql Server 2008&gt;</w:t>
                      </w:r>
                      <w:r w:rsidRPr="006645F7">
                        <w:t>/</w:t>
                      </w:r>
                      <w:r>
                        <w:t>ASSIGNMENT</w:t>
                      </w:r>
                      <w:r w:rsidRPr="006645F7">
                        <w:t>/</w:t>
                      </w:r>
                      <w:r>
                        <w:t>xxxx</w:t>
                      </w:r>
                      <w:r w:rsidRPr="006645F7">
                        <w:t>/</w:t>
                      </w:r>
                      <w:r>
                        <w:t>x.x</w:t>
                      </w:r>
                    </w:p>
                    <w:p w:rsidR="00E83412" w:rsidRPr="006645F7" w:rsidRDefault="00E83412" w:rsidP="00662893">
                      <w:pPr>
                        <w:pStyle w:val="Version"/>
                      </w:pPr>
                      <w:r w:rsidRPr="006645F7">
                        <w:t xml:space="preserve">Date: </w:t>
                      </w:r>
                      <w:r w:rsidR="001E7434">
                        <w:t>12/10/2012</w:t>
                      </w:r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165735</wp:posOffset>
                </wp:positionV>
                <wp:extent cx="76200" cy="640080"/>
                <wp:effectExtent l="4445" t="3810" r="0" b="381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40080"/>
                        </a:xfrm>
                        <a:prstGeom prst="rect">
                          <a:avLst/>
                        </a:prstGeom>
                        <a:solidFill>
                          <a:srgbClr val="41A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09.85pt;margin-top:13.05pt;width:6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" fillcolor="#41ad49" stroked="f"/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E5358D" w:rsidP="00662893"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5740400" cy="1028700"/>
                <wp:effectExtent l="9525" t="12065" r="12700" b="6985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028700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noFill/>
                        <a:ln w="317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3412" w:rsidRPr="000B09FC" w:rsidRDefault="00E83412" w:rsidP="00662893">
                            <w:pPr>
                              <w:pStyle w:val="Cog-body"/>
                            </w:pPr>
                            <w:r w:rsidRPr="000B09FC">
                              <w:t>Cognizant</w:t>
                            </w:r>
                          </w:p>
                          <w:p w:rsidR="00E83412" w:rsidRPr="000B09FC" w:rsidRDefault="00E83412" w:rsidP="00662893">
                            <w:pPr>
                              <w:pStyle w:val="Cog-body"/>
                            </w:pPr>
                            <w:r w:rsidRPr="000B09FC">
                              <w:t>500 Glen Pointe Center West</w:t>
                            </w:r>
                          </w:p>
                          <w:p w:rsidR="00E83412" w:rsidRPr="000B09FC" w:rsidRDefault="00E83412" w:rsidP="00662893">
                            <w:pPr>
                              <w:pStyle w:val="Cog-body"/>
                            </w:pPr>
                            <w:smartTag w:uri="urn:schemas-microsoft-com:office:smarttags" w:element="place">
                              <w:smartTag w:uri="urn:schemas-microsoft-com:office:smarttags" w:element="City">
                                <w:r w:rsidRPr="000B09FC">
                                  <w:t>Teaneck</w:t>
                                </w:r>
                              </w:smartTag>
                              <w:r w:rsidRPr="000B09FC">
                                <w:t xml:space="preserve">, </w:t>
                              </w:r>
                              <w:smartTag w:uri="urn:schemas-microsoft-com:office:smarttags" w:element="State">
                                <w:r w:rsidRPr="000B09FC">
                                  <w:t>NJ</w:t>
                                </w:r>
                              </w:smartTag>
                              <w:r w:rsidRPr="000B09FC">
                                <w:t xml:space="preserve"> </w:t>
                              </w:r>
                              <w:smartTag w:uri="urn:schemas-microsoft-com:office:smarttags" w:element="PostalCode">
                                <w:r w:rsidRPr="000B09FC">
                                  <w:t>07666</w:t>
                                </w:r>
                              </w:smartTag>
                            </w:smartTag>
                          </w:p>
                          <w:p w:rsidR="00E83412" w:rsidRPr="000B09FC" w:rsidRDefault="00E83412" w:rsidP="00662893">
                            <w:pPr>
                              <w:pStyle w:val="Cog-body"/>
                            </w:pPr>
                            <w:r w:rsidRPr="000B09FC">
                              <w:rPr>
                                <w:rFonts w:cs="Times New Roman"/>
                              </w:rPr>
                              <w:t>Ph: 201-801-0233</w:t>
                            </w:r>
                            <w:r w:rsidRPr="000B09FC">
                              <w:rPr>
                                <w:rFonts w:cs="Times New Roman"/>
                              </w:rPr>
                              <w:br/>
                            </w:r>
                            <w:hyperlink r:id="rId13" w:history="1">
                              <w:r w:rsidRPr="000B09FC">
                                <w:rPr>
                                  <w:rStyle w:val="Hyperlink"/>
                                  <w:rFonts w:ascii="Trebuchet MS" w:hAnsi="Trebuchet MS"/>
                                  <w:sz w:val="16"/>
                                  <w:szCs w:val="16"/>
                                </w:rPr>
                                <w:t>www.cognizant.com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9" style="position:absolute;margin-left:0;margin-top:9.2pt;width:452pt;height:8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" filled="f" strokecolor="#d8d8d8" strokeweight=".25pt">
                <v:textbox>
                  <w:txbxContent>
                    <w:p w:rsidR="00E83412" w:rsidRPr="000B09FC" w:rsidRDefault="00E83412" w:rsidP="00662893">
                      <w:pPr>
                        <w:pStyle w:val="Cog-body"/>
                      </w:pPr>
                      <w:r w:rsidRPr="000B09FC">
                        <w:t>Cognizant</w:t>
                      </w:r>
                    </w:p>
                    <w:p w:rsidR="00E83412" w:rsidRPr="000B09FC" w:rsidRDefault="00E83412" w:rsidP="00662893">
                      <w:pPr>
                        <w:pStyle w:val="Cog-body"/>
                      </w:pPr>
                      <w:r w:rsidRPr="000B09FC">
                        <w:t>500 Glen Pointe Center West</w:t>
                      </w:r>
                    </w:p>
                    <w:p w:rsidR="00E83412" w:rsidRPr="000B09FC" w:rsidRDefault="00E83412" w:rsidP="00662893">
                      <w:pPr>
                        <w:pStyle w:val="Cog-body"/>
                      </w:pPr>
                      <w:smartTag w:uri="urn:schemas-microsoft-com:office:smarttags" w:element="place">
                        <w:smartTag w:uri="urn:schemas-microsoft-com:office:smarttags" w:element="City">
                          <w:r w:rsidRPr="000B09FC">
                            <w:t>Teaneck</w:t>
                          </w:r>
                        </w:smartTag>
                        <w:r w:rsidRPr="000B09FC">
                          <w:t xml:space="preserve">, </w:t>
                        </w:r>
                        <w:smartTag w:uri="urn:schemas-microsoft-com:office:smarttags" w:element="State">
                          <w:r w:rsidRPr="000B09FC">
                            <w:t>NJ</w:t>
                          </w:r>
                        </w:smartTag>
                        <w:r w:rsidRPr="000B09FC">
                          <w:t xml:space="preserve"> </w:t>
                        </w:r>
                        <w:smartTag w:uri="urn:schemas-microsoft-com:office:smarttags" w:element="PostalCode">
                          <w:r w:rsidRPr="000B09FC">
                            <w:t>07666</w:t>
                          </w:r>
                        </w:smartTag>
                      </w:smartTag>
                    </w:p>
                    <w:p w:rsidR="00E83412" w:rsidRPr="000B09FC" w:rsidRDefault="00E83412" w:rsidP="00662893">
                      <w:pPr>
                        <w:pStyle w:val="Cog-body"/>
                      </w:pPr>
                      <w:r w:rsidRPr="000B09FC">
                        <w:rPr>
                          <w:rFonts w:cs="Times New Roman"/>
                        </w:rPr>
                        <w:t>Ph: 201-801-0233</w:t>
                      </w:r>
                      <w:r w:rsidRPr="000B09FC">
                        <w:rPr>
                          <w:rFonts w:cs="Times New Roman"/>
                        </w:rPr>
                        <w:br/>
                      </w:r>
                      <w:hyperlink r:id="rId14" w:history="1">
                        <w:r w:rsidRPr="000B09FC">
                          <w:rPr>
                            <w:rStyle w:val="Hyperlink"/>
                            <w:rFonts w:ascii="Trebuchet MS" w:hAnsi="Trebuchet MS"/>
                            <w:sz w:val="16"/>
                            <w:szCs w:val="16"/>
                          </w:rPr>
                          <w:t>www.cognizant.com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Pr="00AF2211" w:rsidRDefault="00AA55E9" w:rsidP="00662893"/>
    <w:p w:rsidR="001A15AC" w:rsidRPr="008135E5" w:rsidRDefault="001A15AC" w:rsidP="00662893">
      <w:pPr>
        <w:pStyle w:val="TOCHeading"/>
      </w:pPr>
      <w:r w:rsidRPr="008135E5">
        <w:t>Contents</w:t>
      </w:r>
    </w:p>
    <w:p w:rsidR="009D60D6" w:rsidRPr="001E7434" w:rsidRDefault="000A7812">
      <w:pPr>
        <w:pStyle w:val="TOC1"/>
        <w:tabs>
          <w:tab w:val="right" w:leader="dot" w:pos="8731"/>
        </w:tabs>
        <w:rPr>
          <w:rFonts w:ascii="Arial" w:hAnsi="Arial" w:cs="Arial"/>
          <w:b w:val="0"/>
          <w:bCs w:val="0"/>
          <w:caps w:val="0"/>
          <w:color w:val="auto"/>
        </w:rPr>
      </w:pPr>
      <w:r w:rsidRPr="001E7434">
        <w:rPr>
          <w:rFonts w:ascii="Arial" w:hAnsi="Arial" w:cs="Arial"/>
        </w:rPr>
        <w:fldChar w:fldCharType="begin"/>
      </w:r>
      <w:r w:rsidR="001A15AC" w:rsidRPr="001E7434">
        <w:rPr>
          <w:rFonts w:ascii="Arial" w:hAnsi="Arial" w:cs="Arial"/>
        </w:rPr>
        <w:instrText xml:space="preserve"> TOC \o "1-3" \h \z \u </w:instrText>
      </w:r>
      <w:r w:rsidRPr="001E7434">
        <w:rPr>
          <w:rFonts w:ascii="Arial" w:hAnsi="Arial" w:cs="Arial"/>
        </w:rPr>
        <w:fldChar w:fldCharType="separate"/>
      </w:r>
      <w:hyperlink w:anchor="_Toc300153669" w:history="1">
        <w:r w:rsidR="009D60D6" w:rsidRPr="001E7434">
          <w:rPr>
            <w:rStyle w:val="Hyperlink"/>
            <w:rFonts w:ascii="Arial" w:hAnsi="Arial" w:cs="Arial"/>
          </w:rPr>
          <w:t>Topic: &lt;</w:t>
        </w:r>
        <w:r w:rsidR="001E7434" w:rsidRPr="001E7434">
          <w:rPr>
            <w:rStyle w:val="Hyperlink"/>
            <w:rFonts w:ascii="Arial" w:hAnsi="Arial" w:cs="Arial"/>
          </w:rPr>
          <w:t>ISOLATION LEVEL</w:t>
        </w:r>
        <w:r w:rsidR="009D60D6" w:rsidRPr="001E7434">
          <w:rPr>
            <w:rStyle w:val="Hyperlink"/>
            <w:rFonts w:ascii="Arial" w:hAnsi="Arial" w:cs="Arial"/>
          </w:rPr>
          <w:t>&gt;</w:t>
        </w:r>
        <w:r w:rsidR="009D60D6" w:rsidRPr="001E7434">
          <w:rPr>
            <w:rFonts w:ascii="Arial" w:hAnsi="Arial" w:cs="Arial"/>
            <w:webHidden/>
          </w:rPr>
          <w:tab/>
        </w:r>
        <w:r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_Toc300153669 \h </w:instrText>
        </w:r>
        <w:r w:rsidRPr="001E7434">
          <w:rPr>
            <w:rFonts w:ascii="Arial" w:hAnsi="Arial" w:cs="Arial"/>
            <w:webHidden/>
          </w:rPr>
        </w:r>
        <w:r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F9423B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hyperlink w:anchor="_Toc300153670" w:history="1">
        <w:r w:rsidR="009D60D6" w:rsidRPr="001E7434">
          <w:rPr>
            <w:rStyle w:val="Hyperlink"/>
            <w:rFonts w:ascii="Arial" w:hAnsi="Arial" w:cs="Arial"/>
          </w:rPr>
          <w:t>Hands-On Exercises</w:t>
        </w:r>
        <w:r w:rsidR="009D60D6" w:rsidRPr="001E7434">
          <w:rPr>
            <w:rFonts w:ascii="Arial" w:hAnsi="Arial" w:cs="Arial"/>
            <w:webHidden/>
          </w:rPr>
          <w:tab/>
        </w:r>
        <w:r w:rsidR="000A7812" w:rsidRPr="001E7434">
          <w:rPr>
            <w:rFonts w:ascii="Arial" w:hAnsi="Arial" w:cs="Arial"/>
            <w:webHidden/>
          </w:rPr>
          <w:fldChar w:fldCharType="begin"/>
        </w:r>
        <w:r w:rsidR="009D60D6" w:rsidRPr="001E7434">
          <w:rPr>
            <w:rFonts w:ascii="Arial" w:hAnsi="Arial" w:cs="Arial"/>
            <w:webHidden/>
          </w:rPr>
          <w:instrText xml:space="preserve"> PAGEREF _Toc300153670 \h </w:instrText>
        </w:r>
        <w:r w:rsidR="000A7812" w:rsidRPr="001E7434">
          <w:rPr>
            <w:rFonts w:ascii="Arial" w:hAnsi="Arial" w:cs="Arial"/>
            <w:webHidden/>
          </w:rPr>
        </w:r>
        <w:r w:rsidR="000A7812" w:rsidRPr="001E7434">
          <w:rPr>
            <w:rFonts w:ascii="Arial" w:hAnsi="Arial" w:cs="Arial"/>
            <w:webHidden/>
          </w:rPr>
          <w:fldChar w:fldCharType="separate"/>
        </w:r>
        <w:r w:rsidR="009D60D6" w:rsidRPr="001E7434">
          <w:rPr>
            <w:rFonts w:ascii="Arial" w:hAnsi="Arial" w:cs="Arial"/>
            <w:webHidden/>
          </w:rPr>
          <w:t>3</w:t>
        </w:r>
        <w:r w:rsidR="000A7812" w:rsidRPr="001E7434">
          <w:rPr>
            <w:rFonts w:ascii="Arial" w:hAnsi="Arial" w:cs="Arial"/>
            <w:webHidden/>
          </w:rPr>
          <w:fldChar w:fldCharType="end"/>
        </w:r>
      </w:hyperlink>
    </w:p>
    <w:p w:rsidR="009D60D6" w:rsidRPr="001E7434" w:rsidRDefault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  <w:r w:rsidRPr="001E7434">
        <w:rPr>
          <w:rFonts w:ascii="Arial" w:hAnsi="Arial" w:cs="Arial"/>
        </w:rPr>
        <w:t>Hands-On Exercise 1: &lt;ISOLATION LEVEL&gt;</w:t>
      </w:r>
      <w:r w:rsidRPr="001E7434">
        <w:rPr>
          <w:rFonts w:ascii="Arial" w:hAnsi="Arial" w:cs="Arial"/>
        </w:rPr>
        <w:t>…………………………………………………….3</w:t>
      </w:r>
    </w:p>
    <w:p w:rsidR="009D60D6" w:rsidRPr="001E7434" w:rsidRDefault="009D60D6" w:rsidP="001E7434">
      <w:pPr>
        <w:pStyle w:val="TOC3"/>
        <w:tabs>
          <w:tab w:val="right" w:leader="dot" w:pos="8731"/>
        </w:tabs>
        <w:rPr>
          <w:rFonts w:ascii="Arial" w:hAnsi="Arial" w:cs="Arial"/>
          <w:iCs w:val="0"/>
          <w:color w:val="auto"/>
        </w:rPr>
      </w:pPr>
    </w:p>
    <w:p w:rsidR="001A15AC" w:rsidRDefault="000A7812" w:rsidP="00662893">
      <w:r w:rsidRPr="001E7434">
        <w:rPr>
          <w:rFonts w:ascii="Arial" w:hAnsi="Arial" w:cs="Arial"/>
          <w:sz w:val="20"/>
          <w:szCs w:val="20"/>
        </w:rPr>
        <w:fldChar w:fldCharType="end"/>
      </w:r>
    </w:p>
    <w:p w:rsidR="00AA55E9" w:rsidRPr="003471CB" w:rsidRDefault="00AA55E9" w:rsidP="00662893"/>
    <w:p w:rsidR="00A0575B" w:rsidRPr="009A4F86" w:rsidRDefault="00AA55E9" w:rsidP="00662893">
      <w:bookmarkStart w:id="2" w:name="_Toc123461318"/>
      <w:bookmarkStart w:id="3" w:name="_Toc124663307"/>
      <w:r w:rsidRPr="003471CB">
        <w:br w:type="page"/>
      </w:r>
      <w:bookmarkEnd w:id="2"/>
      <w:bookmarkEnd w:id="3"/>
    </w:p>
    <w:p w:rsidR="00EC5763" w:rsidRPr="00806AD9" w:rsidRDefault="00EC5763" w:rsidP="00662893">
      <w:pPr>
        <w:pStyle w:val="ChapHeadDayNo"/>
        <w:rPr>
          <w:rFonts w:ascii="Arial" w:hAnsi="Arial" w:cs="Arial"/>
          <w:i/>
        </w:rPr>
      </w:pPr>
      <w:bookmarkStart w:id="4" w:name="_Toc185054946"/>
      <w:bookmarkStart w:id="5" w:name="_Toc185066702"/>
      <w:bookmarkStart w:id="6" w:name="_Toc300153669"/>
      <w:r w:rsidRPr="00806AD9">
        <w:rPr>
          <w:rFonts w:ascii="Arial" w:hAnsi="Arial" w:cs="Arial"/>
        </w:rPr>
        <w:lastRenderedPageBreak/>
        <w:t>T</w:t>
      </w:r>
      <w:r w:rsidR="003B4B0B" w:rsidRPr="00806AD9">
        <w:rPr>
          <w:rFonts w:ascii="Arial" w:hAnsi="Arial" w:cs="Arial"/>
        </w:rPr>
        <w:t>opic: &lt;</w:t>
      </w:r>
      <w:r w:rsidR="003E3587">
        <w:rPr>
          <w:rFonts w:ascii="Arial" w:hAnsi="Arial" w:cs="Arial"/>
        </w:rPr>
        <w:t>ISOLATION LEVEL</w:t>
      </w:r>
      <w:r w:rsidRPr="00806AD9">
        <w:rPr>
          <w:rFonts w:ascii="Arial" w:hAnsi="Arial" w:cs="Arial"/>
        </w:rPr>
        <w:t>&gt;</w:t>
      </w:r>
      <w:bookmarkEnd w:id="4"/>
      <w:bookmarkEnd w:id="5"/>
      <w:bookmarkEnd w:id="6"/>
    </w:p>
    <w:p w:rsidR="00FB6C5E" w:rsidRPr="00806AD9" w:rsidRDefault="00BA2B86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                                                                      </w:t>
      </w:r>
      <w:r w:rsidR="00A678B9">
        <w:rPr>
          <w:rFonts w:ascii="Arial" w:hAnsi="Arial" w:cs="Arial"/>
        </w:rPr>
        <w:t xml:space="preserve">      </w:t>
      </w:r>
      <w:r w:rsidR="0051361A" w:rsidRPr="00806AD9">
        <w:rPr>
          <w:rFonts w:ascii="Arial" w:hAnsi="Arial" w:cs="Arial"/>
        </w:rPr>
        <w:t xml:space="preserve"> </w:t>
      </w:r>
      <w:r w:rsidRPr="00806AD9">
        <w:rPr>
          <w:rFonts w:ascii="Arial" w:hAnsi="Arial" w:cs="Arial"/>
        </w:rPr>
        <w:t>Total Completion Time:</w:t>
      </w:r>
      <w:r w:rsidR="00A678B9">
        <w:rPr>
          <w:rFonts w:ascii="Arial" w:hAnsi="Arial" w:cs="Arial"/>
        </w:rPr>
        <w:t>9</w:t>
      </w:r>
      <w:r w:rsidRPr="00806AD9">
        <w:rPr>
          <w:rFonts w:ascii="Arial" w:hAnsi="Arial" w:cs="Arial"/>
        </w:rPr>
        <w:t xml:space="preserve"> minutes</w:t>
      </w:r>
    </w:p>
    <w:p w:rsidR="00EC5763" w:rsidRPr="00806AD9" w:rsidRDefault="00EC5763" w:rsidP="00662893">
      <w:pPr>
        <w:pStyle w:val="Heading3"/>
        <w:rPr>
          <w:rFonts w:ascii="Arial" w:hAnsi="Arial" w:cs="Arial"/>
          <w:i/>
        </w:rPr>
      </w:pPr>
      <w:bookmarkStart w:id="7" w:name="_Toc185066703"/>
      <w:bookmarkStart w:id="8" w:name="_Toc300153670"/>
      <w:r w:rsidRPr="00806AD9">
        <w:rPr>
          <w:rFonts w:ascii="Arial" w:hAnsi="Arial" w:cs="Arial"/>
        </w:rPr>
        <w:t>Hands-On Exercises</w:t>
      </w:r>
      <w:bookmarkEnd w:id="7"/>
      <w:bookmarkEnd w:id="8"/>
    </w:p>
    <w:p w:rsidR="00EC5763" w:rsidRPr="00806AD9" w:rsidRDefault="00EC5763" w:rsidP="00662893">
      <w:pPr>
        <w:pStyle w:val="ExerciseNo"/>
        <w:rPr>
          <w:rFonts w:ascii="Arial" w:hAnsi="Arial" w:cs="Arial"/>
          <w:i/>
        </w:rPr>
      </w:pPr>
      <w:bookmarkStart w:id="9" w:name="_Toc185066704"/>
      <w:bookmarkStart w:id="10" w:name="_Toc300153671"/>
      <w:r w:rsidRPr="00806AD9">
        <w:rPr>
          <w:rFonts w:ascii="Arial" w:hAnsi="Arial" w:cs="Arial"/>
        </w:rPr>
        <w:t>Hands-On Exercise 1: &lt;</w:t>
      </w:r>
      <w:r w:rsidR="001E7434">
        <w:rPr>
          <w:rFonts w:ascii="Arial" w:hAnsi="Arial" w:cs="Arial"/>
        </w:rPr>
        <w:t>ISOLATION LEVEL</w:t>
      </w:r>
      <w:r w:rsidRPr="00806AD9">
        <w:rPr>
          <w:rFonts w:ascii="Arial" w:hAnsi="Arial" w:cs="Arial"/>
        </w:rPr>
        <w:t>&gt;</w:t>
      </w:r>
      <w:bookmarkEnd w:id="9"/>
      <w:bookmarkEnd w:id="10"/>
    </w:p>
    <w:p w:rsidR="00EC5763" w:rsidRPr="00806AD9" w:rsidRDefault="003B4B0B" w:rsidP="00662893">
      <w:pPr>
        <w:rPr>
          <w:rStyle w:val="BodyTextBold"/>
          <w:rFonts w:ascii="Arial" w:hAnsi="Arial" w:cs="Arial"/>
          <w:i/>
        </w:rPr>
      </w:pPr>
      <w:r w:rsidRPr="00806AD9">
        <w:rPr>
          <w:rStyle w:val="BodyTextBold"/>
          <w:rFonts w:ascii="Arial" w:hAnsi="Arial" w:cs="Arial"/>
        </w:rPr>
        <w:t>Estimated Completion Time: 3</w:t>
      </w:r>
      <w:r w:rsidR="00EC5763" w:rsidRPr="00806AD9">
        <w:rPr>
          <w:rStyle w:val="BodyTextBold"/>
          <w:rFonts w:ascii="Arial" w:hAnsi="Arial" w:cs="Arial"/>
        </w:rPr>
        <w:t xml:space="preserve"> Minutes</w:t>
      </w:r>
    </w:p>
    <w:p w:rsidR="00EC5763" w:rsidRPr="00806AD9" w:rsidRDefault="00EC5763" w:rsidP="00662893">
      <w:pPr>
        <w:rPr>
          <w:rStyle w:val="BodyText1"/>
          <w:rFonts w:ascii="Arial" w:hAnsi="Arial" w:cs="Arial"/>
          <w:i/>
        </w:rPr>
      </w:pP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1:   </w:t>
      </w:r>
      <w:r w:rsidR="009046E4" w:rsidRPr="00806AD9">
        <w:rPr>
          <w:rFonts w:ascii="Arial" w:hAnsi="Arial" w:cs="Arial"/>
        </w:rPr>
        <w:t xml:space="preserve">Create a </w:t>
      </w:r>
      <w:r w:rsidR="00A50418">
        <w:rPr>
          <w:rFonts w:ascii="Arial" w:hAnsi="Arial" w:cs="Arial"/>
        </w:rPr>
        <w:t>sample table and populate it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4771DD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 </w:t>
      </w:r>
    </w:p>
    <w:p w:rsidR="003B4B0B" w:rsidRPr="00806AD9" w:rsidRDefault="003B4B0B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Step 2:  </w:t>
      </w:r>
      <w:r w:rsidR="00A50418">
        <w:rPr>
          <w:rFonts w:ascii="Arial" w:hAnsi="Arial" w:cs="Arial"/>
        </w:rPr>
        <w:t xml:space="preserve"> Run the two </w:t>
      </w:r>
      <w:r w:rsidR="00E83412">
        <w:rPr>
          <w:rFonts w:ascii="Arial" w:hAnsi="Arial" w:cs="Arial"/>
        </w:rPr>
        <w:t>SET</w:t>
      </w:r>
      <w:r w:rsidR="00A50418">
        <w:rPr>
          <w:rFonts w:ascii="Arial" w:hAnsi="Arial" w:cs="Arial"/>
        </w:rPr>
        <w:t xml:space="preserve"> of queries given below in two different sessions</w:t>
      </w:r>
      <w:r w:rsidR="004771DD" w:rsidRPr="00806AD9">
        <w:rPr>
          <w:rFonts w:ascii="Arial" w:hAnsi="Arial" w:cs="Arial"/>
        </w:rPr>
        <w:t>.</w:t>
      </w:r>
    </w:p>
    <w:p w:rsidR="003B4B0B" w:rsidRPr="00806AD9" w:rsidRDefault="003B4B0B" w:rsidP="00662893">
      <w:pPr>
        <w:rPr>
          <w:rFonts w:ascii="Arial" w:hAnsi="Arial" w:cs="Arial"/>
        </w:rPr>
      </w:pPr>
    </w:p>
    <w:p w:rsidR="003B4B0B" w:rsidRPr="00806AD9" w:rsidRDefault="003B4B0B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Step 3: </w:t>
      </w:r>
      <w:r w:rsidR="00A50418">
        <w:rPr>
          <w:rFonts w:ascii="Arial" w:hAnsi="Arial" w:cs="Arial"/>
        </w:rPr>
        <w:t xml:space="preserve">  Understand the concurrency problems in different </w:t>
      </w:r>
      <w:r w:rsidR="00E83412">
        <w:rPr>
          <w:rFonts w:ascii="Arial" w:hAnsi="Arial" w:cs="Arial"/>
        </w:rPr>
        <w:t>ISOLATION LEVEL</w:t>
      </w:r>
      <w:r w:rsidR="00A50418">
        <w:rPr>
          <w:rFonts w:ascii="Arial" w:hAnsi="Arial" w:cs="Arial"/>
        </w:rPr>
        <w:t>s.</w:t>
      </w:r>
    </w:p>
    <w:p w:rsidR="00683902" w:rsidRPr="00806AD9" w:rsidRDefault="00683902" w:rsidP="00662893">
      <w:pPr>
        <w:rPr>
          <w:rFonts w:ascii="Arial" w:hAnsi="Arial" w:cs="Arial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bookmarkStart w:id="11" w:name="_Toc185066705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--Session 1 Queries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 Creation of the sample database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DATABASE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TEST_SAMPLE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USE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TEST_SAMPLE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GO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--creation of the sample tables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TABLE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  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IDENTITY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  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  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Col2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  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Col3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CREATE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TABLE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B42D4">
        <w:rPr>
          <w:rFonts w:ascii="Arial" w:eastAsia="Times New Roman" w:hAnsi="Arial" w:cs="Arial"/>
          <w:noProof w:val="0"/>
          <w:color w:val="0000FF"/>
          <w:sz w:val="20"/>
          <w:szCs w:val="20"/>
        </w:rPr>
        <w:t>INT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variable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B42D4">
        <w:rPr>
          <w:rFonts w:ascii="Arial" w:eastAsia="Times New Roman" w:hAnsi="Arial" w:cs="Arial"/>
          <w:noProof w:val="0"/>
          <w:color w:val="0000FF"/>
          <w:sz w:val="20"/>
          <w:szCs w:val="20"/>
        </w:rPr>
        <w:t>VARCHAR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10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--Insertion of data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Col3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lastRenderedPageBreak/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variable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'a'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'b'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3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'c'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ALL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4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'd'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--Identify the present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ISOLATION LEVEL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upon which you are working by running: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DBCC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UserOptions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--Read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Uncommited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--Query1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100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--Simulate having some intensive processing here with a wait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ROLLBACK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--Read Committed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--Query1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2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--Simulate having some intensive processing here with a wait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ROLLBACK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---Showing non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REPEATABLE READ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problem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 LEVEL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READ COMMITTED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variable='c'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id=2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 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'00:00:09'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lastRenderedPageBreak/>
        <w:t>--showing phantom read problem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 LEVEL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READ COMMITTED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variable='c'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id=2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 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'00:00:09'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Reapeatable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Read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-----Query1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LEVEL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REPEATABLE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READ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ROLLBACK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--new rows------------(Phantom read)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 LEVEL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REPEATABLE READ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variable='c'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id=2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 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'00:00:05'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Serializable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-----query1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LEVEL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SERIALIZABLE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ROLLBACK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--Snapshot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ALTER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DATABASE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ALLOW_SNAPSHOT_ISOLATION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ON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* from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lastRenderedPageBreak/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="00A50418"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10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="00A50418"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8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--Lost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--Query1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="00A50418"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20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50418"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="00A50418"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7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DBCC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useroptions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--SNAPSHOT Alternative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--Query1 for </w:t>
      </w:r>
      <w:r w:rsid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SNAPSHOT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isolation</w:t>
      </w:r>
    </w:p>
    <w:p w:rsid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alter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database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master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="00A50418"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allow_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SNAPSHOT</w:t>
      </w:r>
      <w:r w:rsidR="00A50418"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_isolation</w:t>
      </w:r>
      <w:proofErr w:type="spellEnd"/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A50418"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on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 LEVEL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SNAPSHOT</w:t>
      </w:r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99 </w:t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7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 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'00:00:10'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A50418" w:rsidRPr="00E83412" w:rsidRDefault="00E83412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="00A50418"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</w:p>
    <w:p w:rsidR="00A50418" w:rsidRPr="00E83412" w:rsidRDefault="00A50418" w:rsidP="00A50418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--Session 2 Queries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--Read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Uncommited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LEVEL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READ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UNCOMMITTED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lastRenderedPageBreak/>
        <w:t>--Read Committed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--showing non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repeatbale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read problem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into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(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id,variable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) 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VALUES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(4,'y')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variable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'c'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--showing phantom read problem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variable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VALUES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4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'y'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variable='c' 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id=2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Reapeatable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Read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-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1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---new rows------showing phantom read problem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variable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VALUES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3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'z'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mytab</w:t>
      </w:r>
      <w:proofErr w:type="spellEnd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variable='d' 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id=2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mytab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Serializable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--Query2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INSERT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INTO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Col2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Col3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 xml:space="preserve">VALUES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(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100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100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,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100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)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-----------------------------------------------------------------------------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lastRenderedPageBreak/>
        <w:t>--Snapshot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ALTER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DATABASE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ALLOW_SNAPSHOT_ISOLATION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ON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* from </w:t>
      </w:r>
      <w:proofErr w:type="spellStart"/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10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8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WAITFOR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DELAY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FF0000"/>
          <w:sz w:val="20"/>
          <w:szCs w:val="20"/>
        </w:rPr>
        <w:t>'00:00:15'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--Lost Update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 2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10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7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--WAITFOR DELAY '00:00:10'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TRAN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------------------------------------------------------------------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--SNAPSHOT Alternative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--Query2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FF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150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7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--Query3</w:t>
      </w:r>
    </w:p>
    <w:p w:rsid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00FF"/>
          <w:sz w:val="20"/>
          <w:szCs w:val="20"/>
        </w:rPr>
      </w:pP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ISOLATION LEVEL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SNAPSHOT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BEGIN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FF00FF"/>
          <w:sz w:val="20"/>
          <w:szCs w:val="20"/>
        </w:rPr>
        <w:t>UPDATE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Col1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199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WHERE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Id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=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>7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>--</w:t>
      </w:r>
      <w:r>
        <w:rPr>
          <w:rFonts w:ascii="Arial" w:eastAsia="Times New Roman" w:hAnsi="Arial" w:cs="Arial"/>
          <w:noProof w:val="0"/>
          <w:color w:val="008000"/>
          <w:sz w:val="20"/>
          <w:szCs w:val="20"/>
        </w:rPr>
        <w:t>WAITFOR DELAY</w:t>
      </w:r>
      <w:r w:rsidRPr="00E83412">
        <w:rPr>
          <w:rFonts w:ascii="Arial" w:eastAsia="Times New Roman" w:hAnsi="Arial" w:cs="Arial"/>
          <w:noProof w:val="0"/>
          <w:color w:val="008000"/>
          <w:sz w:val="20"/>
          <w:szCs w:val="20"/>
        </w:rPr>
        <w:t xml:space="preserve"> '00:00:10'</w:t>
      </w:r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ab/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SELECT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808080"/>
          <w:sz w:val="20"/>
          <w:szCs w:val="20"/>
        </w:rPr>
        <w:t>*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 w:rsidRPr="00E83412">
        <w:rPr>
          <w:rFonts w:ascii="Arial" w:eastAsia="Times New Roman" w:hAnsi="Arial" w:cs="Arial"/>
          <w:noProof w:val="0"/>
          <w:color w:val="0000FF"/>
          <w:sz w:val="20"/>
          <w:szCs w:val="20"/>
        </w:rPr>
        <w:t>from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proofErr w:type="spellStart"/>
      <w:r w:rsidRPr="00E83412">
        <w:rPr>
          <w:rFonts w:ascii="Arial" w:eastAsia="Times New Roman" w:hAnsi="Arial" w:cs="Arial"/>
          <w:noProof w:val="0"/>
          <w:color w:val="008080"/>
          <w:sz w:val="20"/>
          <w:szCs w:val="20"/>
        </w:rPr>
        <w:t>IsolationTests</w:t>
      </w:r>
      <w:proofErr w:type="spellEnd"/>
    </w:p>
    <w:p w:rsidR="00E83412" w:rsidRPr="00E83412" w:rsidRDefault="00E83412" w:rsidP="00E83412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  <w:sz w:val="20"/>
          <w:szCs w:val="20"/>
        </w:rPr>
      </w:pP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COMMIT</w:t>
      </w:r>
      <w:r w:rsidRPr="00E83412">
        <w:rPr>
          <w:rFonts w:ascii="Arial" w:eastAsia="Times New Roman" w:hAnsi="Arial" w:cs="Arial"/>
          <w:noProof w:val="0"/>
          <w:color w:val="auto"/>
          <w:sz w:val="20"/>
          <w:szCs w:val="20"/>
        </w:rPr>
        <w:t xml:space="preserve"> </w:t>
      </w:r>
      <w:r>
        <w:rPr>
          <w:rFonts w:ascii="Arial" w:eastAsia="Times New Roman" w:hAnsi="Arial" w:cs="Arial"/>
          <w:noProof w:val="0"/>
          <w:color w:val="0000FF"/>
          <w:sz w:val="20"/>
          <w:szCs w:val="20"/>
        </w:rPr>
        <w:t>TRANSACTION</w:t>
      </w:r>
    </w:p>
    <w:p w:rsidR="00E83412" w:rsidRDefault="00E83412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E83412" w:rsidRDefault="00E83412" w:rsidP="00E83412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bookmarkEnd w:id="11"/>
    <w:p w:rsidR="00A50418" w:rsidRPr="002068FB" w:rsidRDefault="00A50418" w:rsidP="00662893">
      <w:pPr>
        <w:rPr>
          <w:rStyle w:val="EvaluationRubric"/>
          <w:rFonts w:ascii="Arial" w:hAnsi="Arial"/>
          <w:i/>
        </w:rPr>
      </w:pPr>
    </w:p>
    <w:p w:rsidR="00000964" w:rsidRPr="002068FB" w:rsidRDefault="00000964" w:rsidP="00662893">
      <w:pPr>
        <w:rPr>
          <w:rStyle w:val="BodyTextBold"/>
          <w:rFonts w:ascii="Arial" w:hAnsi="Arial"/>
          <w:i/>
        </w:rPr>
      </w:pPr>
      <w:r w:rsidRPr="002068FB">
        <w:rPr>
          <w:rStyle w:val="BodyTextBold"/>
          <w:rFonts w:ascii="Arial" w:hAnsi="Arial"/>
        </w:rPr>
        <w:t xml:space="preserve">Summary </w:t>
      </w:r>
    </w:p>
    <w:p w:rsidR="00000964" w:rsidRPr="002068FB" w:rsidRDefault="00000964" w:rsidP="00662893">
      <w:pPr>
        <w:rPr>
          <w:i/>
        </w:rPr>
      </w:pPr>
      <w:r w:rsidRPr="002068FB">
        <w:t>You have just learnt:</w:t>
      </w:r>
    </w:p>
    <w:p w:rsidR="00D51568" w:rsidRPr="00A50418" w:rsidRDefault="00A50418" w:rsidP="00D51568">
      <w:pPr>
        <w:pStyle w:val="Bullet3"/>
        <w:rPr>
          <w:i/>
        </w:rPr>
      </w:pPr>
      <w:r>
        <w:t>The different concurrency problems that occur.</w:t>
      </w:r>
    </w:p>
    <w:p w:rsidR="00A50418" w:rsidRPr="002068FB" w:rsidRDefault="00A50418" w:rsidP="00D51568">
      <w:pPr>
        <w:pStyle w:val="Bullet3"/>
        <w:rPr>
          <w:i/>
        </w:rPr>
      </w:pPr>
      <w:r>
        <w:t xml:space="preserve">How the different </w:t>
      </w:r>
      <w:r w:rsidR="00E83412">
        <w:t>ISOLATION LEVEL</w:t>
      </w:r>
      <w:r>
        <w:t>s work to overcome those problems.</w:t>
      </w:r>
    </w:p>
    <w:p w:rsidR="00000964" w:rsidRPr="002068FB" w:rsidRDefault="00000964" w:rsidP="00662893"/>
    <w:sectPr w:rsidR="00000964" w:rsidRPr="002068FB" w:rsidSect="00982414">
      <w:headerReference w:type="even" r:id="rId15"/>
      <w:headerReference w:type="default" r:id="rId16"/>
      <w:footerReference w:type="default" r:id="rId17"/>
      <w:headerReference w:type="first" r:id="rId18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423B" w:rsidRDefault="00F9423B" w:rsidP="00662893">
      <w:r>
        <w:separator/>
      </w:r>
    </w:p>
    <w:p w:rsidR="00F9423B" w:rsidRDefault="00F9423B" w:rsidP="00662893"/>
    <w:p w:rsidR="00F9423B" w:rsidRDefault="00F9423B" w:rsidP="00662893"/>
    <w:p w:rsidR="00F9423B" w:rsidRDefault="00F9423B" w:rsidP="00662893"/>
  </w:endnote>
  <w:endnote w:type="continuationSeparator" w:id="0">
    <w:p w:rsidR="00F9423B" w:rsidRDefault="00F9423B" w:rsidP="00662893">
      <w:r>
        <w:continuationSeparator/>
      </w:r>
    </w:p>
    <w:p w:rsidR="00F9423B" w:rsidRDefault="00F9423B" w:rsidP="00662893"/>
    <w:p w:rsidR="00F9423B" w:rsidRDefault="00F9423B" w:rsidP="00662893"/>
    <w:p w:rsidR="00F9423B" w:rsidRDefault="00F9423B" w:rsidP="006628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ranklin Gothic Medium Cond">
    <w:altName w:val="Arial Narrow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412" w:rsidRPr="0023205D" w:rsidRDefault="00E83412" w:rsidP="00662893">
    <w:pPr>
      <w:rPr>
        <w:sz w:val="20"/>
      </w:rPr>
    </w:pPr>
  </w:p>
  <w:p w:rsidR="00E83412" w:rsidRDefault="00E83412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</w:t>
    </w:r>
    <w:r w:rsidRPr="00B00F6C">
      <w:rPr>
        <w:rStyle w:val="PageNumber"/>
        <w:sz w:val="16"/>
        <w:szCs w:val="16"/>
      </w:rPr>
      <w:t xml:space="preserve">Page </w:t>
    </w:r>
    <w:r w:rsidRPr="00B00F6C">
      <w:rPr>
        <w:rStyle w:val="PageNumber"/>
        <w:sz w:val="16"/>
        <w:szCs w:val="16"/>
      </w:rPr>
      <w:fldChar w:fldCharType="begin"/>
    </w:r>
    <w:r w:rsidRPr="00B00F6C">
      <w:rPr>
        <w:rStyle w:val="PageNumber"/>
        <w:sz w:val="16"/>
        <w:szCs w:val="16"/>
      </w:rPr>
      <w:instrText xml:space="preserve"> PAGE </w:instrText>
    </w:r>
    <w:r w:rsidRPr="00B00F6C">
      <w:rPr>
        <w:rStyle w:val="PageNumber"/>
        <w:sz w:val="16"/>
        <w:szCs w:val="16"/>
      </w:rPr>
      <w:fldChar w:fldCharType="separate"/>
    </w:r>
    <w:r w:rsidR="001E7434">
      <w:rPr>
        <w:rStyle w:val="PageNumber"/>
        <w:sz w:val="16"/>
        <w:szCs w:val="16"/>
      </w:rPr>
      <w:t>2</w:t>
    </w:r>
    <w:r w:rsidRPr="00B00F6C">
      <w:rPr>
        <w:rStyle w:val="PageNumber"/>
        <w:sz w:val="16"/>
        <w:szCs w:val="16"/>
      </w:rPr>
      <w:fldChar w:fldCharType="end"/>
    </w:r>
  </w:p>
  <w:p w:rsidR="00E83412" w:rsidRPr="00B00F6C" w:rsidRDefault="00E83412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</w:t>
    </w:r>
  </w:p>
  <w:p w:rsidR="00E83412" w:rsidRDefault="00E83412" w:rsidP="00EA2D65">
    <w:pPr>
      <w:jc w:val="right"/>
    </w:pPr>
    <w:r>
      <w:t xml:space="preserve">                                            </w:t>
    </w:r>
    <w:r w:rsidRPr="001F7CA8">
      <w:t>©Copyright 2007,</w:t>
    </w:r>
    <w:r>
      <w:t xml:space="preserve"> </w:t>
    </w:r>
    <w:r w:rsidRPr="001F7CA8">
      <w:t>Cognizant</w:t>
    </w:r>
    <w:r>
      <w:t xml:space="preserve"> Technology Solutions</w:t>
    </w:r>
    <w:r w:rsidRPr="001F7CA8">
      <w:t>,</w:t>
    </w:r>
    <w:r w:rsidRPr="006D28A6">
      <w:t xml:space="preserve"> </w:t>
    </w:r>
    <w:r>
      <w:t xml:space="preserve"> </w:t>
    </w:r>
  </w:p>
  <w:p w:rsidR="00E83412" w:rsidRDefault="00E83412" w:rsidP="00EA2D65">
    <w:pPr>
      <w:jc w:val="right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-520065</wp:posOffset>
          </wp:positionH>
          <wp:positionV relativeFrom="paragraph">
            <wp:posOffset>90170</wp:posOffset>
          </wp:positionV>
          <wp:extent cx="1695450" cy="485775"/>
          <wp:effectExtent l="19050" t="0" r="0" b="0"/>
          <wp:wrapTight wrapText="bothSides">
            <wp:wrapPolygon edited="0">
              <wp:start x="-243" y="0"/>
              <wp:lineTo x="-243" y="21176"/>
              <wp:lineTo x="21600" y="21176"/>
              <wp:lineTo x="21600" y="0"/>
              <wp:lineTo x="-243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5358D"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-66675</wp:posOffset>
              </wp:positionH>
              <wp:positionV relativeFrom="paragraph">
                <wp:posOffset>137795</wp:posOffset>
              </wp:positionV>
              <wp:extent cx="5588000" cy="0"/>
              <wp:effectExtent l="9525" t="13970" r="12700" b="508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.25pt;margin-top:10.85pt;width:44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" strokecolor="#d8d8d8">
              <v:stroke dashstyle="dash"/>
            </v:shape>
          </w:pict>
        </mc:Fallback>
      </mc:AlternateContent>
    </w:r>
    <w:r>
      <w:t xml:space="preserve">                                        </w:t>
    </w:r>
    <w:r w:rsidRPr="001F7CA8">
      <w:t>All Rights Reserved</w:t>
    </w:r>
    <w:r>
      <w:t xml:space="preserve"> </w:t>
    </w:r>
  </w:p>
  <w:p w:rsidR="00E83412" w:rsidRPr="0016534C" w:rsidRDefault="00E83412" w:rsidP="00EA2D65">
    <w:pPr>
      <w:pStyle w:val="Footer"/>
      <w:jc w:val="right"/>
    </w:pPr>
    <w:r>
      <w:t xml:space="preserve">                                                                                                                 </w:t>
    </w:r>
    <w:r w:rsidRPr="001F7CA8">
      <w:t>C3: Protected</w:t>
    </w:r>
  </w:p>
  <w:p w:rsidR="00E83412" w:rsidRDefault="00E83412" w:rsidP="00662893">
    <w:pPr>
      <w:pStyle w:val="Footer"/>
    </w:pPr>
  </w:p>
  <w:p w:rsidR="00E83412" w:rsidRDefault="00E83412" w:rsidP="00662893">
    <w:pPr>
      <w:pStyle w:val="Footer"/>
    </w:pPr>
  </w:p>
  <w:p w:rsidR="00E83412" w:rsidRDefault="00E83412" w:rsidP="006628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423B" w:rsidRDefault="00F9423B" w:rsidP="00662893">
      <w:r>
        <w:separator/>
      </w:r>
    </w:p>
    <w:p w:rsidR="00F9423B" w:rsidRDefault="00F9423B" w:rsidP="00662893"/>
    <w:p w:rsidR="00F9423B" w:rsidRDefault="00F9423B" w:rsidP="00662893"/>
    <w:p w:rsidR="00F9423B" w:rsidRDefault="00F9423B" w:rsidP="00662893"/>
  </w:footnote>
  <w:footnote w:type="continuationSeparator" w:id="0">
    <w:p w:rsidR="00F9423B" w:rsidRDefault="00F9423B" w:rsidP="00662893">
      <w:r>
        <w:continuationSeparator/>
      </w:r>
    </w:p>
    <w:p w:rsidR="00F9423B" w:rsidRDefault="00F9423B" w:rsidP="00662893"/>
    <w:p w:rsidR="00F9423B" w:rsidRDefault="00F9423B" w:rsidP="00662893"/>
    <w:p w:rsidR="00F9423B" w:rsidRDefault="00F9423B" w:rsidP="0066289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  <w:p w:rsidR="00E83412" w:rsidRDefault="00E83412" w:rsidP="0066289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412" w:rsidRDefault="00E5358D" w:rsidP="003E3587">
    <w:pPr>
      <w:pStyle w:val="Header"/>
    </w:pPr>
    <w: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" o:allowincell="f" strokecolor="#969696">
              <v:stroke dashstyle="dash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" o:allowincell="f" strokecolor="#969696">
              <v:stroke dashstyle="dash"/>
            </v:line>
          </w:pict>
        </mc:Fallback>
      </mc:AlternateContent>
    </w:r>
    <w:r w:rsidR="00E83412">
      <w:t xml:space="preserve">                     ISOLATION LEVEL</w:t>
    </w:r>
  </w:p>
  <w:p w:rsidR="00E83412" w:rsidRPr="00D62C65" w:rsidRDefault="00E83412" w:rsidP="00662893">
    <w:pPr>
      <w:pStyle w:val="Header"/>
    </w:pPr>
  </w:p>
  <w:p w:rsidR="00E83412" w:rsidRDefault="00E83412" w:rsidP="00662893">
    <w:pPr>
      <w:pStyle w:val="Header"/>
    </w:pPr>
  </w:p>
  <w:p w:rsidR="00E83412" w:rsidRDefault="00E83412" w:rsidP="00662893">
    <w:pPr>
      <w:pStyle w:val="Header"/>
    </w:pPr>
  </w:p>
  <w:p w:rsidR="00E83412" w:rsidRDefault="00E83412" w:rsidP="0066289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3412" w:rsidRDefault="00E83412" w:rsidP="003B61F7">
    <w:pPr>
      <w:pStyle w:val="Header"/>
      <w:jc w:val="center"/>
    </w:pPr>
    <w:r>
      <w:t>ISOLATION LEVEL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438"/>
    <w:multiLevelType w:val="multilevel"/>
    <w:tmpl w:val="F34C4D36"/>
    <w:numStyleLink w:val="EvaluationRubricParameter"/>
  </w:abstractNum>
  <w:abstractNum w:abstractNumId="1">
    <w:nsid w:val="05B7673F"/>
    <w:multiLevelType w:val="multilevel"/>
    <w:tmpl w:val="F34C4D36"/>
    <w:numStyleLink w:val="EvaluationRubricParameter"/>
  </w:abstractNum>
  <w:abstractNum w:abstractNumId="2">
    <w:nsid w:val="0D616C02"/>
    <w:multiLevelType w:val="multilevel"/>
    <w:tmpl w:val="F34C4D36"/>
    <w:numStyleLink w:val="EvaluationRubricParameter"/>
  </w:abstractNum>
  <w:abstractNum w:abstractNumId="3">
    <w:nsid w:val="11BF77D7"/>
    <w:multiLevelType w:val="multilevel"/>
    <w:tmpl w:val="F34C4D36"/>
    <w:numStyleLink w:val="EvaluationRubricParameter"/>
  </w:abstractNum>
  <w:abstractNum w:abstractNumId="4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2C07DE2"/>
    <w:multiLevelType w:val="multilevel"/>
    <w:tmpl w:val="F34C4D36"/>
    <w:numStyleLink w:val="EvaluationRubricParameter"/>
  </w:abstractNum>
  <w:abstractNum w:abstractNumId="7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343194B"/>
    <w:multiLevelType w:val="multilevel"/>
    <w:tmpl w:val="F34C4D36"/>
    <w:numStyleLink w:val="EvaluationRubricParameter"/>
  </w:abstractNum>
  <w:abstractNum w:abstractNumId="9">
    <w:nsid w:val="4D1034E2"/>
    <w:multiLevelType w:val="multilevel"/>
    <w:tmpl w:val="F34C4D36"/>
    <w:numStyleLink w:val="EvaluationRubricParameter"/>
  </w:abstractNum>
  <w:abstractNum w:abstractNumId="10">
    <w:nsid w:val="4F6470A5"/>
    <w:multiLevelType w:val="multilevel"/>
    <w:tmpl w:val="248467C8"/>
    <w:numStyleLink w:val="ObjectiveBullet"/>
  </w:abstractNum>
  <w:abstractNum w:abstractNumId="11">
    <w:nsid w:val="51461FEB"/>
    <w:multiLevelType w:val="multilevel"/>
    <w:tmpl w:val="F34C4D36"/>
    <w:numStyleLink w:val="EvaluationRubricParameter"/>
  </w:abstractNum>
  <w:abstractNum w:abstractNumId="12">
    <w:nsid w:val="58E51810"/>
    <w:multiLevelType w:val="multilevel"/>
    <w:tmpl w:val="F34C4D36"/>
    <w:numStyleLink w:val="EvaluationRubricParameter"/>
  </w:abstractNum>
  <w:abstractNum w:abstractNumId="13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8E14FE"/>
    <w:multiLevelType w:val="multilevel"/>
    <w:tmpl w:val="F34C4D36"/>
    <w:numStyleLink w:val="EvaluationRubricParameter"/>
  </w:abstractNum>
  <w:abstractNum w:abstractNumId="16">
    <w:nsid w:val="742915BF"/>
    <w:multiLevelType w:val="multilevel"/>
    <w:tmpl w:val="F34C4D36"/>
    <w:numStyleLink w:val="EvaluationRubricParameter"/>
  </w:abstractNum>
  <w:abstractNum w:abstractNumId="17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4"/>
  </w:num>
  <w:num w:numId="5">
    <w:abstractNumId w:val="13"/>
  </w:num>
  <w:num w:numId="6">
    <w:abstractNumId w:val="17"/>
  </w:num>
  <w:num w:numId="7">
    <w:abstractNumId w:val="10"/>
  </w:num>
  <w:num w:numId="8">
    <w:abstractNumId w:val="0"/>
  </w:num>
  <w:num w:numId="9">
    <w:abstractNumId w:val="7"/>
  </w:num>
  <w:num w:numId="10">
    <w:abstractNumId w:val="16"/>
  </w:num>
  <w:num w:numId="11">
    <w:abstractNumId w:val="3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  <w:num w:numId="19">
    <w:abstractNumId w:val="11"/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2AF"/>
    <w:rsid w:val="00000964"/>
    <w:rsid w:val="0000166C"/>
    <w:rsid w:val="000077CC"/>
    <w:rsid w:val="000155F2"/>
    <w:rsid w:val="0002217C"/>
    <w:rsid w:val="00047694"/>
    <w:rsid w:val="00067AEB"/>
    <w:rsid w:val="000A514E"/>
    <w:rsid w:val="000A7812"/>
    <w:rsid w:val="000B38B2"/>
    <w:rsid w:val="000C6B64"/>
    <w:rsid w:val="000D439E"/>
    <w:rsid w:val="000F02A3"/>
    <w:rsid w:val="000F34F8"/>
    <w:rsid w:val="000F3576"/>
    <w:rsid w:val="0010079E"/>
    <w:rsid w:val="00100A2B"/>
    <w:rsid w:val="00112056"/>
    <w:rsid w:val="0011538D"/>
    <w:rsid w:val="00156886"/>
    <w:rsid w:val="00166ACD"/>
    <w:rsid w:val="0017229C"/>
    <w:rsid w:val="00172A71"/>
    <w:rsid w:val="00174B7F"/>
    <w:rsid w:val="0018779A"/>
    <w:rsid w:val="001923E0"/>
    <w:rsid w:val="001A15AC"/>
    <w:rsid w:val="001B33A1"/>
    <w:rsid w:val="001C1C87"/>
    <w:rsid w:val="001C2602"/>
    <w:rsid w:val="001D2EB9"/>
    <w:rsid w:val="001E7434"/>
    <w:rsid w:val="001F4D98"/>
    <w:rsid w:val="002068FB"/>
    <w:rsid w:val="00231603"/>
    <w:rsid w:val="00250DEE"/>
    <w:rsid w:val="002510AA"/>
    <w:rsid w:val="00256541"/>
    <w:rsid w:val="00262688"/>
    <w:rsid w:val="00263E1D"/>
    <w:rsid w:val="002910DF"/>
    <w:rsid w:val="002B34D5"/>
    <w:rsid w:val="002D4B54"/>
    <w:rsid w:val="002F3D48"/>
    <w:rsid w:val="002F62AF"/>
    <w:rsid w:val="00312F14"/>
    <w:rsid w:val="003335AF"/>
    <w:rsid w:val="00347856"/>
    <w:rsid w:val="00357914"/>
    <w:rsid w:val="00372D6E"/>
    <w:rsid w:val="003A35AC"/>
    <w:rsid w:val="003B4B0B"/>
    <w:rsid w:val="003B61F7"/>
    <w:rsid w:val="003C319A"/>
    <w:rsid w:val="003E3587"/>
    <w:rsid w:val="003F4723"/>
    <w:rsid w:val="0040046F"/>
    <w:rsid w:val="0040426F"/>
    <w:rsid w:val="00404350"/>
    <w:rsid w:val="00404B80"/>
    <w:rsid w:val="004109F8"/>
    <w:rsid w:val="0041739C"/>
    <w:rsid w:val="00456968"/>
    <w:rsid w:val="004771DD"/>
    <w:rsid w:val="00486642"/>
    <w:rsid w:val="004A31A4"/>
    <w:rsid w:val="004B1D79"/>
    <w:rsid w:val="004B6895"/>
    <w:rsid w:val="004C5029"/>
    <w:rsid w:val="0051361A"/>
    <w:rsid w:val="00515873"/>
    <w:rsid w:val="00524962"/>
    <w:rsid w:val="00525A1B"/>
    <w:rsid w:val="0053408F"/>
    <w:rsid w:val="00575B9A"/>
    <w:rsid w:val="00584A6F"/>
    <w:rsid w:val="00593286"/>
    <w:rsid w:val="005B4DD3"/>
    <w:rsid w:val="005F7186"/>
    <w:rsid w:val="00605843"/>
    <w:rsid w:val="00613528"/>
    <w:rsid w:val="00615E13"/>
    <w:rsid w:val="00622941"/>
    <w:rsid w:val="00640C26"/>
    <w:rsid w:val="00662893"/>
    <w:rsid w:val="00670C95"/>
    <w:rsid w:val="00673F5D"/>
    <w:rsid w:val="00683902"/>
    <w:rsid w:val="006964C7"/>
    <w:rsid w:val="006C686A"/>
    <w:rsid w:val="006D28A6"/>
    <w:rsid w:val="006D7A06"/>
    <w:rsid w:val="006E728D"/>
    <w:rsid w:val="00726A52"/>
    <w:rsid w:val="00730550"/>
    <w:rsid w:val="007B2A12"/>
    <w:rsid w:val="007C3D94"/>
    <w:rsid w:val="007D7032"/>
    <w:rsid w:val="007E7994"/>
    <w:rsid w:val="007F2906"/>
    <w:rsid w:val="007F511F"/>
    <w:rsid w:val="00805BE9"/>
    <w:rsid w:val="00806AD9"/>
    <w:rsid w:val="008109FC"/>
    <w:rsid w:val="008135E5"/>
    <w:rsid w:val="0082191C"/>
    <w:rsid w:val="00823439"/>
    <w:rsid w:val="00832423"/>
    <w:rsid w:val="00835F15"/>
    <w:rsid w:val="008663FF"/>
    <w:rsid w:val="00877D51"/>
    <w:rsid w:val="00896A3B"/>
    <w:rsid w:val="008A200E"/>
    <w:rsid w:val="008A7AD3"/>
    <w:rsid w:val="008C0407"/>
    <w:rsid w:val="008D01F1"/>
    <w:rsid w:val="009046E4"/>
    <w:rsid w:val="00916AEC"/>
    <w:rsid w:val="00916B71"/>
    <w:rsid w:val="009240FC"/>
    <w:rsid w:val="00937EE1"/>
    <w:rsid w:val="00952871"/>
    <w:rsid w:val="00976932"/>
    <w:rsid w:val="00981BF4"/>
    <w:rsid w:val="00982414"/>
    <w:rsid w:val="00990628"/>
    <w:rsid w:val="00991A9A"/>
    <w:rsid w:val="009A1F18"/>
    <w:rsid w:val="009A4F86"/>
    <w:rsid w:val="009B2488"/>
    <w:rsid w:val="009D12DF"/>
    <w:rsid w:val="009D5639"/>
    <w:rsid w:val="009D60D6"/>
    <w:rsid w:val="009F249F"/>
    <w:rsid w:val="00A0527A"/>
    <w:rsid w:val="00A0575B"/>
    <w:rsid w:val="00A100D6"/>
    <w:rsid w:val="00A3199F"/>
    <w:rsid w:val="00A50418"/>
    <w:rsid w:val="00A678B9"/>
    <w:rsid w:val="00A808EC"/>
    <w:rsid w:val="00A81F20"/>
    <w:rsid w:val="00AA55E9"/>
    <w:rsid w:val="00AA7D9F"/>
    <w:rsid w:val="00AB42D4"/>
    <w:rsid w:val="00AB7747"/>
    <w:rsid w:val="00AD7A61"/>
    <w:rsid w:val="00AE1B57"/>
    <w:rsid w:val="00AE3850"/>
    <w:rsid w:val="00AF542A"/>
    <w:rsid w:val="00B16CCB"/>
    <w:rsid w:val="00B27CDD"/>
    <w:rsid w:val="00B335F0"/>
    <w:rsid w:val="00B432E8"/>
    <w:rsid w:val="00B629F6"/>
    <w:rsid w:val="00B70A2A"/>
    <w:rsid w:val="00B9603E"/>
    <w:rsid w:val="00BA2B86"/>
    <w:rsid w:val="00BC7CB7"/>
    <w:rsid w:val="00BD2624"/>
    <w:rsid w:val="00BE573F"/>
    <w:rsid w:val="00BE720F"/>
    <w:rsid w:val="00BF426A"/>
    <w:rsid w:val="00BF46DF"/>
    <w:rsid w:val="00C22E39"/>
    <w:rsid w:val="00C23568"/>
    <w:rsid w:val="00C55D66"/>
    <w:rsid w:val="00C6779D"/>
    <w:rsid w:val="00C74467"/>
    <w:rsid w:val="00C77B7C"/>
    <w:rsid w:val="00CA3EE2"/>
    <w:rsid w:val="00D166EB"/>
    <w:rsid w:val="00D16BA1"/>
    <w:rsid w:val="00D1769C"/>
    <w:rsid w:val="00D23CF0"/>
    <w:rsid w:val="00D27813"/>
    <w:rsid w:val="00D35BBB"/>
    <w:rsid w:val="00D51568"/>
    <w:rsid w:val="00D6185B"/>
    <w:rsid w:val="00D66A06"/>
    <w:rsid w:val="00D901B5"/>
    <w:rsid w:val="00D92DF1"/>
    <w:rsid w:val="00D9732C"/>
    <w:rsid w:val="00DA1613"/>
    <w:rsid w:val="00DF50A6"/>
    <w:rsid w:val="00E11EB0"/>
    <w:rsid w:val="00E12324"/>
    <w:rsid w:val="00E220D1"/>
    <w:rsid w:val="00E314A9"/>
    <w:rsid w:val="00E51F12"/>
    <w:rsid w:val="00E5358D"/>
    <w:rsid w:val="00E61414"/>
    <w:rsid w:val="00E83412"/>
    <w:rsid w:val="00EA2D65"/>
    <w:rsid w:val="00EC5763"/>
    <w:rsid w:val="00F00BC8"/>
    <w:rsid w:val="00F16371"/>
    <w:rsid w:val="00F44498"/>
    <w:rsid w:val="00F61C67"/>
    <w:rsid w:val="00F654E4"/>
    <w:rsid w:val="00F7697D"/>
    <w:rsid w:val="00F9303C"/>
    <w:rsid w:val="00F9423B"/>
    <w:rsid w:val="00F9469B"/>
    <w:rsid w:val="00FA5DEA"/>
    <w:rsid w:val="00FB3336"/>
    <w:rsid w:val="00FB5D58"/>
    <w:rsid w:val="00FB6C5E"/>
    <w:rsid w:val="00FC4D4D"/>
    <w:rsid w:val="00FE1BC7"/>
    <w:rsid w:val="00FF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8C0407"/>
    <w:pPr>
      <w:spacing w:before="480" w:after="0"/>
    </w:pPr>
    <w:rPr>
      <w:rFonts w:ascii="Franklin Gothic Medium Cond" w:hAnsi="Franklin Gothic Medium Cond"/>
      <w:b w:val="0"/>
      <w:bCs w:val="0"/>
      <w:sz w:val="28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8C0407"/>
    <w:pPr>
      <w:ind w:left="480"/>
    </w:pPr>
    <w:rPr>
      <w:rFonts w:ascii="Times New Roman" w:hAnsi="Times New Roman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2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1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50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5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4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gnizant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cognizant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13746B-C5CD-42F0-8E20-982613B22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2</TotalTime>
  <Pages>8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166466</dc:creator>
  <cp:lastModifiedBy>THIRUVENKADAM, JANANI  A T (Cognizant)</cp:lastModifiedBy>
  <cp:revision>3</cp:revision>
  <cp:lastPrinted>1900-12-31T18:30:00Z</cp:lastPrinted>
  <dcterms:created xsi:type="dcterms:W3CDTF">2012-10-12T06:11:00Z</dcterms:created>
  <dcterms:modified xsi:type="dcterms:W3CDTF">2012-10-12T06:15:00Z</dcterms:modified>
</cp:coreProperties>
</file>